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94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13"/>
        <w:gridCol w:w="624"/>
        <w:gridCol w:w="2492"/>
        <w:gridCol w:w="419"/>
        <w:gridCol w:w="6546"/>
      </w:tblGrid>
      <w:tr w:rsidR="005C3761" w14:paraId="045A4EF3" w14:textId="77777777" w:rsidTr="001C26FC">
        <w:trPr>
          <w:trHeight w:val="1015"/>
        </w:trPr>
        <w:tc>
          <w:tcPr>
            <w:tcW w:w="3829" w:type="dxa"/>
            <w:gridSpan w:val="3"/>
          </w:tcPr>
          <w:p w14:paraId="4EDDC606" w14:textId="77777777" w:rsidR="005C3761" w:rsidRDefault="005C3761" w:rsidP="005C3761">
            <w:pPr>
              <w:pStyle w:val="BodyText"/>
              <w:kinsoku w:val="0"/>
              <w:overflowPunct w:val="0"/>
              <w:ind w:left="-120"/>
              <w:rPr>
                <w:noProof/>
              </w:rPr>
            </w:pPr>
            <w:bookmarkStart w:id="0" w:name="_GoBack"/>
            <w:bookmarkEnd w:id="0"/>
          </w:p>
        </w:tc>
        <w:tc>
          <w:tcPr>
            <w:tcW w:w="419" w:type="dxa"/>
          </w:tcPr>
          <w:p w14:paraId="2D02A687" w14:textId="77777777" w:rsidR="005C3761" w:rsidRPr="0056708E" w:rsidRDefault="005C3761" w:rsidP="005C376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546" w:type="dxa"/>
          </w:tcPr>
          <w:p w14:paraId="59BB5FE2" w14:textId="2A90508A" w:rsidR="005C3761" w:rsidRPr="00F86AB4" w:rsidRDefault="007F07E0" w:rsidP="005C3761">
            <w:pPr>
              <w:pStyle w:val="Title"/>
              <w:spacing w:before="0" w:after="0"/>
              <w:rPr>
                <w:rFonts w:ascii="Bitter" w:hAnsi="Bitter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8506263" wp14:editId="15F45234">
                      <wp:simplePos x="0" y="0"/>
                      <wp:positionH relativeFrom="column">
                        <wp:posOffset>-83185</wp:posOffset>
                      </wp:positionH>
                      <wp:positionV relativeFrom="paragraph">
                        <wp:posOffset>240665</wp:posOffset>
                      </wp:positionV>
                      <wp:extent cx="1608809" cy="417193"/>
                      <wp:effectExtent l="0" t="0" r="0" b="254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8809" cy="4171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D33F92" w14:textId="159CAF8E" w:rsidR="007F07E0" w:rsidRDefault="007F07E0">
                                  <w:r>
                                    <w:t>www.arunlalto.info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50626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-6.55pt;margin-top:18.95pt;width:126.7pt;height:32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" filled="f" stroked="f" strokeweight=".5pt">
                      <v:textbox>
                        <w:txbxContent>
                          <w:p w14:paraId="74D33F92" w14:textId="159CAF8E" w:rsidR="007F07E0" w:rsidRDefault="007F07E0">
                            <w:r>
                              <w:t>www.arunlalto.info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C3761" w:rsidRPr="00AE0516">
              <w:rPr>
                <w:rFonts w:ascii="Bitter" w:hAnsi="Bitter"/>
              </w:rPr>
              <w:t>ARUNLAL T</w:t>
            </w:r>
            <w:r w:rsidR="00857DA2">
              <w:rPr>
                <w:rFonts w:ascii="Bitter" w:hAnsi="Bitter"/>
              </w:rPr>
              <w:t xml:space="preserve"> </w:t>
            </w:r>
            <w:r w:rsidR="005C3761" w:rsidRPr="00AE0516">
              <w:rPr>
                <w:rFonts w:ascii="Bitter" w:hAnsi="Bitter"/>
              </w:rPr>
              <w:t>O</w:t>
            </w:r>
          </w:p>
        </w:tc>
      </w:tr>
      <w:tr w:rsidR="005C3761" w14:paraId="6BA34A23" w14:textId="77777777" w:rsidTr="001C26FC">
        <w:trPr>
          <w:trHeight w:val="1015"/>
        </w:trPr>
        <w:tc>
          <w:tcPr>
            <w:tcW w:w="3829" w:type="dxa"/>
            <w:gridSpan w:val="3"/>
            <w:vMerge w:val="restart"/>
          </w:tcPr>
          <w:p w14:paraId="17937EB2" w14:textId="77777777" w:rsidR="005C3761" w:rsidRDefault="005C3761" w:rsidP="005C376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8A0D699" wp14:editId="4D559CA6">
                      <wp:extent cx="1810385" cy="1915064"/>
                      <wp:effectExtent l="0" t="0" r="0" b="9525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915064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175178" w14:textId="77777777" w:rsidR="005C3761" w:rsidRDefault="005C3761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8A0D699" id="Oval 3" o:spid="_x0000_s1027" style="width:142.55pt;height:15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" stroked="f" strokeweight="1pt">
                      <v:fill r:id="rId11" o:title="" recolor="t" rotate="t" type="frame"/>
                      <v:stroke joinstyle="miter"/>
                      <v:textbox>
                        <w:txbxContent>
                          <w:p w14:paraId="14175178" w14:textId="77777777" w:rsidR="005C3761" w:rsidRDefault="005C3761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19" w:type="dxa"/>
            <w:vMerge w:val="restart"/>
          </w:tcPr>
          <w:p w14:paraId="107031E8" w14:textId="77777777" w:rsidR="005C3761" w:rsidRPr="0056708E" w:rsidRDefault="005C3761" w:rsidP="005C376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546" w:type="dxa"/>
          </w:tcPr>
          <w:p w14:paraId="3B375072" w14:textId="5C16A22B" w:rsidR="005C3761" w:rsidRPr="00AE0516" w:rsidRDefault="005C3761" w:rsidP="005C3761">
            <w:pPr>
              <w:pStyle w:val="Section"/>
              <w:rPr>
                <w:rFonts w:eastAsia="Times New Roman" w:cs="Georgia"/>
                <w:bCs/>
                <w:u w:val="single"/>
                <w:lang w:eastAsia="en-US"/>
              </w:rPr>
            </w:pPr>
            <w:r w:rsidRPr="00AE0516">
              <w:rPr>
                <w:rFonts w:eastAsia="Times New Roman" w:cs="Georgia"/>
                <w:bCs/>
                <w:u w:val="single"/>
                <w:lang w:eastAsia="en-US"/>
              </w:rPr>
              <w:t>Objectives</w:t>
            </w:r>
          </w:p>
          <w:p w14:paraId="541603F9" w14:textId="77777777" w:rsidR="005C3761" w:rsidRPr="005C3761" w:rsidRDefault="005C3761" w:rsidP="005C3761">
            <w:pPr>
              <w:pStyle w:val="Heading2"/>
              <w:spacing w:before="120"/>
              <w:rPr>
                <w:rFonts w:ascii="Calibri" w:hAnsi="Calibri" w:cs="Calibri"/>
                <w:b w:val="0"/>
                <w:bCs w:val="0"/>
                <w:color w:val="auto"/>
                <w:sz w:val="22"/>
                <w:szCs w:val="22"/>
                <w:u w:val="none"/>
              </w:rPr>
            </w:pPr>
            <w:r w:rsidRPr="00F86AB4">
              <w:rPr>
                <w:rFonts w:ascii="Calibri" w:hAnsi="Calibri" w:cs="Calibri"/>
                <w:b w:val="0"/>
                <w:bCs w:val="0"/>
                <w:color w:val="auto"/>
                <w:sz w:val="22"/>
                <w:szCs w:val="22"/>
                <w:u w:val="none"/>
              </w:rPr>
              <w:t>Seeking a position where I can utilize my knowledge, abilities and Personal skills while being resourceful, innovative and flexible that offers professional growth along with the organization.</w:t>
            </w:r>
          </w:p>
        </w:tc>
      </w:tr>
      <w:tr w:rsidR="005C3761" w14:paraId="51E16770" w14:textId="77777777" w:rsidTr="001C26FC">
        <w:trPr>
          <w:trHeight w:val="1656"/>
        </w:trPr>
        <w:tc>
          <w:tcPr>
            <w:tcW w:w="3829" w:type="dxa"/>
            <w:gridSpan w:val="3"/>
            <w:vMerge/>
          </w:tcPr>
          <w:p w14:paraId="72600305" w14:textId="77777777" w:rsidR="005C3761" w:rsidRDefault="005C3761" w:rsidP="005C376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19" w:type="dxa"/>
            <w:vMerge/>
          </w:tcPr>
          <w:p w14:paraId="6860BCA4" w14:textId="77777777" w:rsidR="005C3761" w:rsidRDefault="005C3761" w:rsidP="005C376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46" w:type="dxa"/>
            <w:vMerge w:val="restart"/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6A75E2F8F55D40589FC516E36B9F680C"/>
              </w:placeholder>
              <w:temporary/>
              <w:showingPlcHdr/>
              <w15:appearance w15:val="hidden"/>
            </w:sdtPr>
            <w:sdtEndPr/>
            <w:sdtContent>
              <w:p w14:paraId="6231DA16" w14:textId="77777777" w:rsidR="005C3761" w:rsidRPr="00E572D6" w:rsidRDefault="005C3761" w:rsidP="005C3761">
                <w:pPr>
                  <w:pStyle w:val="Heading2"/>
                  <w:spacing w:before="120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6E666AA4" w14:textId="19B833A6" w:rsidR="00341CD1" w:rsidRPr="002C1E26" w:rsidRDefault="00341CD1" w:rsidP="00341CD1">
            <w:pPr>
              <w:pStyle w:val="Dates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01</w:t>
            </w:r>
            <w:r w:rsidRPr="002C1E26">
              <w:rPr>
                <w:rFonts w:ascii="Calibri" w:hAnsi="Calibri" w:cs="Calibri"/>
                <w:sz w:val="22"/>
                <w:szCs w:val="24"/>
              </w:rPr>
              <w:t>/</w:t>
            </w:r>
            <w:r w:rsidR="002C0361">
              <w:rPr>
                <w:rFonts w:ascii="Calibri" w:hAnsi="Calibri" w:cs="Calibri"/>
                <w:sz w:val="22"/>
                <w:szCs w:val="24"/>
              </w:rPr>
              <w:t>7</w:t>
            </w:r>
            <w:r w:rsidRPr="002C1E26">
              <w:rPr>
                <w:rFonts w:ascii="Calibri" w:hAnsi="Calibri" w:cs="Calibri"/>
                <w:sz w:val="22"/>
                <w:szCs w:val="24"/>
              </w:rPr>
              <w:t>/20</w:t>
            </w:r>
            <w:r>
              <w:rPr>
                <w:rFonts w:ascii="Calibri" w:hAnsi="Calibri" w:cs="Calibri"/>
                <w:sz w:val="22"/>
                <w:szCs w:val="24"/>
              </w:rPr>
              <w:t>22</w:t>
            </w:r>
            <w:r w:rsidRPr="002C1E26">
              <w:rPr>
                <w:rFonts w:ascii="Calibri" w:hAnsi="Calibri" w:cs="Calibri"/>
                <w:sz w:val="22"/>
                <w:szCs w:val="24"/>
              </w:rPr>
              <w:t>–present</w:t>
            </w:r>
          </w:p>
          <w:p w14:paraId="7A06B54E" w14:textId="009E48FA" w:rsidR="00341CD1" w:rsidRDefault="00341CD1" w:rsidP="002C0361">
            <w:pPr>
              <w:pStyle w:val="Experience"/>
              <w:rPr>
                <w:rFonts w:ascii="Calibri" w:hAnsi="Calibri" w:cs="Calibri"/>
              </w:rPr>
            </w:pPr>
            <w:r w:rsidRPr="002C0361">
              <w:rPr>
                <w:b/>
                <w:bCs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 w:rsidR="002C0361">
              <w:rPr>
                <w:rFonts w:ascii="Calibri" w:hAnsi="Calibri" w:cs="Calibri"/>
              </w:rPr>
              <w:t>Centre Manager</w:t>
            </w:r>
            <w:r w:rsidRPr="00740017">
              <w:rPr>
                <w:rFonts w:ascii="Calibri" w:hAnsi="Calibri" w:cs="Calibri"/>
              </w:rPr>
              <w:t xml:space="preserve"> </w:t>
            </w:r>
            <w:r w:rsidRPr="002C0361">
              <w:rPr>
                <w:rFonts w:ascii="Calibri" w:hAnsi="Calibri" w:cs="Calibri"/>
                <w:b/>
                <w:bCs/>
              </w:rPr>
              <w:t xml:space="preserve">at </w:t>
            </w:r>
            <w:r w:rsidRPr="00740017">
              <w:rPr>
                <w:rFonts w:ascii="Calibri" w:hAnsi="Calibri" w:cs="Calibri"/>
              </w:rPr>
              <w:t>G</w:t>
            </w:r>
            <w:r>
              <w:rPr>
                <w:rFonts w:ascii="Calibri" w:hAnsi="Calibri" w:cs="Calibri"/>
              </w:rPr>
              <w:t xml:space="preserve">-TEC Computer Education </w:t>
            </w:r>
            <w:proofErr w:type="spellStart"/>
            <w:r w:rsidR="002C0361">
              <w:rPr>
                <w:rFonts w:ascii="Calibri" w:hAnsi="Calibri" w:cs="Calibri"/>
              </w:rPr>
              <w:t>Mukkam</w:t>
            </w:r>
            <w:proofErr w:type="spellEnd"/>
          </w:p>
          <w:p w14:paraId="5B854BE4" w14:textId="11EA8B41" w:rsidR="002C0361" w:rsidRPr="002C1E26" w:rsidRDefault="002C0361" w:rsidP="002C0361">
            <w:pPr>
              <w:pStyle w:val="Dates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01</w:t>
            </w:r>
            <w:r w:rsidRPr="002C1E26">
              <w:rPr>
                <w:rFonts w:ascii="Calibri" w:hAnsi="Calibri" w:cs="Calibri"/>
                <w:sz w:val="22"/>
                <w:szCs w:val="24"/>
              </w:rPr>
              <w:t>/</w:t>
            </w:r>
            <w:r>
              <w:rPr>
                <w:rFonts w:ascii="Calibri" w:hAnsi="Calibri" w:cs="Calibri"/>
                <w:sz w:val="22"/>
                <w:szCs w:val="24"/>
              </w:rPr>
              <w:t>01</w:t>
            </w:r>
            <w:r w:rsidRPr="002C1E26">
              <w:rPr>
                <w:rFonts w:ascii="Calibri" w:hAnsi="Calibri" w:cs="Calibri"/>
                <w:sz w:val="22"/>
                <w:szCs w:val="24"/>
              </w:rPr>
              <w:t>/20</w:t>
            </w:r>
            <w:r>
              <w:rPr>
                <w:rFonts w:ascii="Calibri" w:hAnsi="Calibri" w:cs="Calibri"/>
                <w:sz w:val="22"/>
                <w:szCs w:val="24"/>
              </w:rPr>
              <w:t>22</w:t>
            </w:r>
            <w:r w:rsidRPr="002C1E26">
              <w:rPr>
                <w:rFonts w:ascii="Calibri" w:hAnsi="Calibri" w:cs="Calibri"/>
                <w:sz w:val="22"/>
                <w:szCs w:val="24"/>
              </w:rPr>
              <w:t>–</w:t>
            </w:r>
            <w:r>
              <w:rPr>
                <w:rFonts w:ascii="Calibri" w:hAnsi="Calibri" w:cs="Calibri"/>
                <w:sz w:val="22"/>
                <w:szCs w:val="24"/>
              </w:rPr>
              <w:t>30/06/2022</w:t>
            </w:r>
          </w:p>
          <w:p w14:paraId="41119B72" w14:textId="0C015D7B" w:rsidR="002C0361" w:rsidRDefault="002C0361" w:rsidP="002C0361">
            <w:pPr>
              <w:pStyle w:val="Experience"/>
              <w:rPr>
                <w:rFonts w:ascii="Calibri" w:hAnsi="Calibri" w:cs="Calibri"/>
              </w:rPr>
            </w:pPr>
            <w:r w:rsidRPr="002C0361">
              <w:rPr>
                <w:b/>
                <w:bCs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Centre Manager</w:t>
            </w:r>
            <w:r w:rsidRPr="00740017">
              <w:rPr>
                <w:rFonts w:ascii="Calibri" w:hAnsi="Calibri" w:cs="Calibri"/>
              </w:rPr>
              <w:t xml:space="preserve"> </w:t>
            </w:r>
            <w:r w:rsidRPr="002C0361">
              <w:rPr>
                <w:rFonts w:ascii="Calibri" w:hAnsi="Calibri" w:cs="Calibri"/>
                <w:b/>
                <w:bCs/>
              </w:rPr>
              <w:t xml:space="preserve">at </w:t>
            </w:r>
            <w:r w:rsidRPr="00740017">
              <w:rPr>
                <w:rFonts w:ascii="Calibri" w:hAnsi="Calibri" w:cs="Calibri"/>
              </w:rPr>
              <w:t>G</w:t>
            </w:r>
            <w:r>
              <w:rPr>
                <w:rFonts w:ascii="Calibri" w:hAnsi="Calibri" w:cs="Calibri"/>
              </w:rPr>
              <w:t xml:space="preserve">-TEC Computer Education </w:t>
            </w:r>
            <w:proofErr w:type="spellStart"/>
            <w:r>
              <w:rPr>
                <w:rFonts w:ascii="Calibri" w:hAnsi="Calibri" w:cs="Calibri"/>
              </w:rPr>
              <w:t>Kakkodi</w:t>
            </w:r>
            <w:proofErr w:type="spellEnd"/>
          </w:p>
          <w:p w14:paraId="2D885729" w14:textId="50D24B53" w:rsidR="005C3761" w:rsidRPr="002C1E26" w:rsidRDefault="0049019F" w:rsidP="005C3761">
            <w:pPr>
              <w:pStyle w:val="Dates"/>
              <w:rPr>
                <w:rFonts w:ascii="Calibri" w:hAnsi="Calibri" w:cs="Calibri"/>
                <w:sz w:val="22"/>
                <w:szCs w:val="24"/>
              </w:rPr>
            </w:pPr>
            <w:r w:rsidRPr="002C1E26">
              <w:rPr>
                <w:rFonts w:ascii="Calibri" w:hAnsi="Calibri" w:cs="Calibri"/>
                <w:sz w:val="22"/>
                <w:szCs w:val="24"/>
              </w:rPr>
              <w:t>15/8</w:t>
            </w:r>
            <w:r w:rsidR="00A548EF" w:rsidRPr="002C1E26">
              <w:rPr>
                <w:rFonts w:ascii="Calibri" w:hAnsi="Calibri" w:cs="Calibri"/>
                <w:sz w:val="22"/>
                <w:szCs w:val="24"/>
              </w:rPr>
              <w:t>/</w:t>
            </w:r>
            <w:r w:rsidRPr="002C1E26">
              <w:rPr>
                <w:rFonts w:ascii="Calibri" w:hAnsi="Calibri" w:cs="Calibri"/>
                <w:sz w:val="22"/>
                <w:szCs w:val="24"/>
              </w:rPr>
              <w:t>201</w:t>
            </w:r>
            <w:r w:rsidR="00562754">
              <w:rPr>
                <w:rFonts w:ascii="Calibri" w:hAnsi="Calibri" w:cs="Calibri"/>
                <w:sz w:val="22"/>
                <w:szCs w:val="24"/>
              </w:rPr>
              <w:t>3</w:t>
            </w:r>
            <w:r w:rsidR="005C3761" w:rsidRPr="002C1E26">
              <w:rPr>
                <w:rFonts w:ascii="Calibri" w:hAnsi="Calibri" w:cs="Calibri"/>
                <w:sz w:val="22"/>
                <w:szCs w:val="24"/>
              </w:rPr>
              <w:t>–</w:t>
            </w:r>
            <w:r w:rsidR="002C0361">
              <w:rPr>
                <w:rFonts w:ascii="Calibri" w:hAnsi="Calibri" w:cs="Calibri"/>
                <w:sz w:val="22"/>
                <w:szCs w:val="24"/>
              </w:rPr>
              <w:t>31/12/2021</w:t>
            </w:r>
          </w:p>
          <w:p w14:paraId="0F2B0B19" w14:textId="31509573" w:rsidR="005C3761" w:rsidRPr="00740017" w:rsidRDefault="005C3761" w:rsidP="0049019F">
            <w:pPr>
              <w:pStyle w:val="Experience"/>
              <w:rPr>
                <w:rFonts w:ascii="Calibri" w:hAnsi="Calibri" w:cs="Calibri"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 w:rsidR="0049019F">
              <w:rPr>
                <w:rFonts w:ascii="Calibri" w:hAnsi="Calibri" w:cs="Calibri"/>
              </w:rPr>
              <w:t>Trainer</w:t>
            </w:r>
            <w:r w:rsidRPr="00740017">
              <w:rPr>
                <w:rFonts w:ascii="Calibri" w:hAnsi="Calibri" w:cs="Calibri"/>
              </w:rPr>
              <w:t xml:space="preserve"> </w:t>
            </w:r>
            <w:r w:rsidR="008C5AEE">
              <w:rPr>
                <w:rStyle w:val="Strong"/>
              </w:rPr>
              <w:t xml:space="preserve">at </w:t>
            </w:r>
            <w:r w:rsidR="008C5AEE" w:rsidRPr="00740017">
              <w:rPr>
                <w:rFonts w:ascii="Calibri" w:hAnsi="Calibri" w:cs="Calibri"/>
              </w:rPr>
              <w:t>G</w:t>
            </w:r>
            <w:r w:rsidR="0049019F">
              <w:rPr>
                <w:rFonts w:ascii="Calibri" w:hAnsi="Calibri" w:cs="Calibri"/>
              </w:rPr>
              <w:t>-TEC Computer Education</w:t>
            </w:r>
            <w:r w:rsidR="008C5AEE">
              <w:rPr>
                <w:rFonts w:ascii="Calibri" w:hAnsi="Calibri" w:cs="Calibri"/>
              </w:rPr>
              <w:t xml:space="preserve"> </w:t>
            </w:r>
            <w:proofErr w:type="spellStart"/>
            <w:r w:rsidR="008C5AEE">
              <w:rPr>
                <w:rFonts w:ascii="Calibri" w:hAnsi="Calibri" w:cs="Calibri"/>
              </w:rPr>
              <w:t>Thamarassery</w:t>
            </w:r>
            <w:proofErr w:type="spellEnd"/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69C4870ACF054444ACC82C71BDECE545"/>
              </w:placeholder>
              <w:temporary/>
              <w:showingPlcHdr/>
              <w15:appearance w15:val="hidden"/>
            </w:sdtPr>
            <w:sdtEndPr/>
            <w:sdtContent>
              <w:p w14:paraId="015588F1" w14:textId="77777777" w:rsidR="005C3761" w:rsidRPr="00E572D6" w:rsidRDefault="005C3761" w:rsidP="00416004">
                <w:pPr>
                  <w:pStyle w:val="Heading2"/>
                  <w:spacing w:before="120" w:line="276" w:lineRule="auto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6F6EF61E" w14:textId="08CE3CF9" w:rsidR="005C3761" w:rsidRPr="00740017" w:rsidRDefault="005C3761" w:rsidP="00876E92">
            <w:pPr>
              <w:pStyle w:val="SchoolName"/>
              <w:spacing w:line="276" w:lineRule="auto"/>
            </w:pPr>
            <w:r w:rsidRPr="00416004">
              <w:rPr>
                <w:rFonts w:ascii="Arial Black" w:eastAsiaTheme="minorHAnsi" w:hAnsi="Arial Black" w:cs="Times New Roman"/>
                <w:color w:val="000000" w:themeColor="text1"/>
                <w:sz w:val="18"/>
                <w:szCs w:val="20"/>
                <w:lang w:eastAsia="ja-JP"/>
              </w:rPr>
              <w:t>BCA</w:t>
            </w:r>
            <w:r w:rsidRPr="00740017">
              <w:t xml:space="preserve">, </w:t>
            </w:r>
            <w:r>
              <w:t>Bachelor of Computer Application</w:t>
            </w:r>
          </w:p>
          <w:p w14:paraId="0EE4D4C9" w14:textId="2C52DADE" w:rsidR="005C3761" w:rsidRPr="00876E92" w:rsidRDefault="0049019F" w:rsidP="00876E92">
            <w:pPr>
              <w:pStyle w:val="ListBullet"/>
              <w:numPr>
                <w:ilvl w:val="0"/>
                <w:numId w:val="4"/>
              </w:numPr>
              <w:spacing w:line="276" w:lineRule="auto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Bharathiar</w:t>
            </w:r>
            <w:proofErr w:type="spellEnd"/>
            <w:r>
              <w:rPr>
                <w:rFonts w:ascii="Calibri" w:hAnsi="Calibri" w:cs="Calibri"/>
              </w:rPr>
              <w:t xml:space="preserve"> University Coimbatore</w:t>
            </w:r>
            <w:r w:rsidR="002C1E26">
              <w:rPr>
                <w:rFonts w:ascii="Calibri" w:hAnsi="Calibri" w:cs="Calibri"/>
              </w:rPr>
              <w:t xml:space="preserve"> [2017-2019]</w:t>
            </w:r>
          </w:p>
          <w:p w14:paraId="7BC3EE78" w14:textId="3C020D09" w:rsidR="005C3761" w:rsidRPr="00740017" w:rsidRDefault="005C3761" w:rsidP="00876E92">
            <w:pPr>
              <w:pStyle w:val="SchoolName"/>
              <w:spacing w:line="276" w:lineRule="auto"/>
            </w:pPr>
            <w:r w:rsidRPr="00416004">
              <w:rPr>
                <w:rFonts w:ascii="Arial Black" w:eastAsiaTheme="minorHAnsi" w:hAnsi="Arial Black" w:cs="Times New Roman"/>
                <w:color w:val="000000" w:themeColor="text1"/>
                <w:sz w:val="18"/>
                <w:szCs w:val="20"/>
                <w:lang w:eastAsia="ja-JP"/>
              </w:rPr>
              <w:t>Diploma,</w:t>
            </w:r>
            <w:r w:rsidRPr="00740017">
              <w:t xml:space="preserve"> </w:t>
            </w:r>
            <w:r>
              <w:t>Computer Science</w:t>
            </w:r>
          </w:p>
          <w:p w14:paraId="26A06E6D" w14:textId="2F663E36" w:rsidR="005C3761" w:rsidRPr="00626E60" w:rsidRDefault="00626E60" w:rsidP="00626E60">
            <w:pPr>
              <w:pStyle w:val="ListBullet"/>
              <w:numPr>
                <w:ilvl w:val="0"/>
                <w:numId w:val="4"/>
              </w:numPr>
              <w:spacing w:line="276" w:lineRule="auto"/>
              <w:rPr>
                <w:rFonts w:ascii="Calibri" w:hAnsi="Calibri" w:cs="Calibri"/>
              </w:rPr>
            </w:pPr>
            <w:r w:rsidRPr="00626E60">
              <w:rPr>
                <w:rFonts w:ascii="Calibri" w:hAnsi="Calibri" w:cs="Calibri"/>
                <w:b/>
                <w:bCs/>
              </w:rPr>
              <w:t>IETE</w:t>
            </w:r>
            <w:r>
              <w:rPr>
                <w:rFonts w:ascii="Calibri" w:hAnsi="Calibri" w:cs="Calibri"/>
              </w:rPr>
              <w:t xml:space="preserve"> New Delhi</w:t>
            </w:r>
            <w:r w:rsidR="002C1E26">
              <w:rPr>
                <w:rFonts w:ascii="Calibri" w:hAnsi="Calibri" w:cs="Calibri"/>
              </w:rPr>
              <w:t xml:space="preserve"> [2010-2013]</w:t>
            </w:r>
          </w:p>
          <w:p w14:paraId="0A587C55" w14:textId="0B9EA98A" w:rsidR="0049019F" w:rsidRPr="00F11042" w:rsidRDefault="00857DA2" w:rsidP="00876E92">
            <w:pPr>
              <w:pStyle w:val="SchoolName"/>
              <w:spacing w:line="276" w:lineRule="auto"/>
              <w:rPr>
                <w:rFonts w:ascii="Arno Pro" w:hAnsi="Arno Pro"/>
                <w:b w:val="0"/>
                <w:bCs/>
              </w:rPr>
            </w:pPr>
            <w:r w:rsidRPr="00416004">
              <w:rPr>
                <w:rFonts w:ascii="Arial Black" w:eastAsiaTheme="minorHAnsi" w:hAnsi="Arial Black" w:cs="Times New Roman"/>
                <w:color w:val="000000" w:themeColor="text1"/>
                <w:sz w:val="18"/>
                <w:szCs w:val="20"/>
                <w:lang w:eastAsia="ja-JP"/>
              </w:rPr>
              <w:t>COPA,</w:t>
            </w:r>
            <w:r w:rsidR="0049019F">
              <w:t xml:space="preserve"> Computer Operator Programing Assistant</w:t>
            </w:r>
            <w:r w:rsidR="00876E92">
              <w:t xml:space="preserve"> </w:t>
            </w:r>
            <w:r w:rsidR="00F11042" w:rsidRPr="00F11042">
              <w:rPr>
                <w:rFonts w:ascii="Arno Pro" w:hAnsi="Arno Pro"/>
                <w:b w:val="0"/>
                <w:bCs/>
              </w:rPr>
              <w:t>(I</w:t>
            </w:r>
            <w:r w:rsidR="00F11042">
              <w:rPr>
                <w:rFonts w:ascii="Arno Pro" w:hAnsi="Arno Pro"/>
                <w:b w:val="0"/>
                <w:bCs/>
              </w:rPr>
              <w:t xml:space="preserve"> </w:t>
            </w:r>
            <w:r w:rsidR="00F11042" w:rsidRPr="00F11042">
              <w:rPr>
                <w:rFonts w:ascii="Arno Pro" w:hAnsi="Arno Pro"/>
                <w:b w:val="0"/>
                <w:bCs/>
              </w:rPr>
              <w:t>T</w:t>
            </w:r>
            <w:r w:rsidR="00F11042">
              <w:rPr>
                <w:rFonts w:ascii="Arno Pro" w:hAnsi="Arno Pro"/>
                <w:b w:val="0"/>
                <w:bCs/>
              </w:rPr>
              <w:t xml:space="preserve"> </w:t>
            </w:r>
            <w:r w:rsidR="00F11042" w:rsidRPr="00F11042">
              <w:rPr>
                <w:rFonts w:ascii="Arno Pro" w:hAnsi="Arno Pro"/>
                <w:b w:val="0"/>
                <w:bCs/>
              </w:rPr>
              <w:t>I)</w:t>
            </w:r>
          </w:p>
          <w:p w14:paraId="58B53DC9" w14:textId="0AE895C3" w:rsidR="0049019F" w:rsidRDefault="002C1E26" w:rsidP="00876E92">
            <w:pPr>
              <w:pStyle w:val="SchoolName"/>
              <w:numPr>
                <w:ilvl w:val="0"/>
                <w:numId w:val="6"/>
              </w:numPr>
              <w:spacing w:line="276" w:lineRule="auto"/>
              <w:rPr>
                <w:rFonts w:ascii="Calibri" w:hAnsi="Calibri"/>
                <w:b w:val="0"/>
              </w:rPr>
            </w:pPr>
            <w:r w:rsidRPr="00876E92">
              <w:rPr>
                <w:rFonts w:ascii="Calibri" w:hAnsi="Calibri"/>
                <w:b w:val="0"/>
                <w:bCs/>
              </w:rPr>
              <w:t>N</w:t>
            </w:r>
            <w:r w:rsidRPr="00876E92">
              <w:rPr>
                <w:rFonts w:ascii="Calibri" w:hAnsi="Calibri"/>
                <w:b w:val="0"/>
              </w:rPr>
              <w:t>CVT</w:t>
            </w:r>
            <w:r>
              <w:rPr>
                <w:rFonts w:ascii="Calibri" w:hAnsi="Calibri"/>
                <w:b w:val="0"/>
              </w:rPr>
              <w:t xml:space="preserve"> [2010]</w:t>
            </w:r>
          </w:p>
          <w:p w14:paraId="4F5D28C6" w14:textId="5627626C" w:rsidR="00876E92" w:rsidRPr="00416004" w:rsidRDefault="00876E92" w:rsidP="00876E92">
            <w:pPr>
              <w:pStyle w:val="SchoolName"/>
              <w:spacing w:line="276" w:lineRule="auto"/>
              <w:rPr>
                <w:rFonts w:ascii="Arial Black" w:eastAsiaTheme="minorHAnsi" w:hAnsi="Arial Black" w:cs="Times New Roman"/>
                <w:color w:val="000000" w:themeColor="text1"/>
                <w:sz w:val="18"/>
                <w:szCs w:val="20"/>
                <w:lang w:eastAsia="ja-JP"/>
              </w:rPr>
            </w:pPr>
            <w:r w:rsidRPr="00416004">
              <w:rPr>
                <w:rFonts w:ascii="Arial Black" w:eastAsiaTheme="minorHAnsi" w:hAnsi="Arial Black" w:cs="Times New Roman"/>
                <w:color w:val="000000" w:themeColor="text1"/>
                <w:sz w:val="18"/>
                <w:szCs w:val="20"/>
                <w:lang w:eastAsia="ja-JP"/>
              </w:rPr>
              <w:t>Computer Hardware and Networking</w:t>
            </w:r>
          </w:p>
          <w:p w14:paraId="439CC2F8" w14:textId="44996689" w:rsidR="00876E92" w:rsidRPr="00876E92" w:rsidRDefault="00876E92" w:rsidP="00876E92">
            <w:pPr>
              <w:pStyle w:val="SchoolName"/>
              <w:numPr>
                <w:ilvl w:val="0"/>
                <w:numId w:val="6"/>
              </w:numPr>
              <w:spacing w:line="276" w:lineRule="auto"/>
              <w:rPr>
                <w:rFonts w:ascii="Calibri" w:hAnsi="Calibri"/>
                <w:b w:val="0"/>
              </w:rPr>
            </w:pPr>
            <w:r w:rsidRPr="00876E92">
              <w:rPr>
                <w:rFonts w:ascii="Calibri" w:hAnsi="Calibri"/>
                <w:b w:val="0"/>
              </w:rPr>
              <w:t xml:space="preserve"> </w:t>
            </w:r>
            <w:r w:rsidR="002C1E26">
              <w:rPr>
                <w:rFonts w:ascii="Calibri" w:hAnsi="Calibri"/>
                <w:b w:val="0"/>
                <w:bCs/>
              </w:rPr>
              <w:t>SHRSD</w:t>
            </w:r>
            <w:r w:rsidR="002C1E26">
              <w:rPr>
                <w:rFonts w:ascii="Calibri" w:hAnsi="Calibri"/>
                <w:b w:val="0"/>
              </w:rPr>
              <w:t xml:space="preserve"> [2010]</w:t>
            </w:r>
          </w:p>
          <w:p w14:paraId="73B916BF" w14:textId="408B3558" w:rsidR="005C3761" w:rsidRPr="00416004" w:rsidRDefault="005C3761" w:rsidP="00876E92">
            <w:pPr>
              <w:pStyle w:val="SchoolName"/>
              <w:spacing w:line="276" w:lineRule="auto"/>
            </w:pPr>
            <w:r w:rsidRPr="00416004">
              <w:rPr>
                <w:rFonts w:ascii="Arial Black" w:eastAsiaTheme="minorHAnsi" w:hAnsi="Arial Black" w:cs="Times New Roman"/>
                <w:color w:val="000000" w:themeColor="text1"/>
                <w:sz w:val="18"/>
                <w:szCs w:val="20"/>
                <w:lang w:eastAsia="ja-JP"/>
              </w:rPr>
              <w:t xml:space="preserve">Plus-Two, </w:t>
            </w:r>
            <w:r w:rsidRPr="00416004">
              <w:t>Science</w:t>
            </w:r>
          </w:p>
          <w:p w14:paraId="1EAAA4B6" w14:textId="05D137C2" w:rsidR="005C3761" w:rsidRPr="00876E92" w:rsidRDefault="00876E92" w:rsidP="00876E92">
            <w:pPr>
              <w:pStyle w:val="ListBullet"/>
              <w:numPr>
                <w:ilvl w:val="0"/>
                <w:numId w:val="4"/>
              </w:numPr>
              <w:spacing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GOV</w:t>
            </w:r>
            <w:r w:rsidR="001262FB">
              <w:rPr>
                <w:rFonts w:ascii="Calibri" w:hAnsi="Calibri" w:cs="Calibri"/>
              </w:rPr>
              <w:t>ERMENT</w:t>
            </w:r>
            <w:r>
              <w:rPr>
                <w:rFonts w:ascii="Calibri" w:hAnsi="Calibri" w:cs="Calibri"/>
              </w:rPr>
              <w:t xml:space="preserve"> OF </w:t>
            </w:r>
            <w:r w:rsidR="002C1E26">
              <w:rPr>
                <w:rFonts w:ascii="Calibri" w:hAnsi="Calibri" w:cs="Calibri"/>
              </w:rPr>
              <w:t>KERALA [</w:t>
            </w:r>
            <w:r>
              <w:rPr>
                <w:rFonts w:ascii="Calibri" w:hAnsi="Calibri" w:cs="Calibri"/>
              </w:rPr>
              <w:t>2009</w:t>
            </w:r>
            <w:r w:rsidR="002C1E26">
              <w:rPr>
                <w:rFonts w:ascii="Calibri" w:hAnsi="Calibri" w:cs="Calibri"/>
              </w:rPr>
              <w:t>]</w:t>
            </w:r>
          </w:p>
          <w:p w14:paraId="137D8F65" w14:textId="77777777" w:rsidR="005C3761" w:rsidRPr="00740017" w:rsidRDefault="005C3761" w:rsidP="00876E92">
            <w:pPr>
              <w:pStyle w:val="SchoolName"/>
              <w:spacing w:line="276" w:lineRule="auto"/>
            </w:pPr>
            <w:r w:rsidRPr="00416004">
              <w:rPr>
                <w:rFonts w:ascii="Arial Black" w:eastAsiaTheme="minorHAnsi" w:hAnsi="Arial Black" w:cs="Times New Roman"/>
                <w:color w:val="000000" w:themeColor="text1"/>
                <w:sz w:val="18"/>
                <w:szCs w:val="20"/>
                <w:lang w:eastAsia="ja-JP"/>
              </w:rPr>
              <w:t>SSLC</w:t>
            </w:r>
          </w:p>
          <w:p w14:paraId="52F2CEC9" w14:textId="1DC0F3D1" w:rsidR="005C3761" w:rsidRPr="00740017" w:rsidRDefault="001262FB" w:rsidP="00876E92">
            <w:pPr>
              <w:pStyle w:val="ListBullet"/>
              <w:numPr>
                <w:ilvl w:val="0"/>
                <w:numId w:val="4"/>
              </w:numPr>
              <w:spacing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GOVERMENT </w:t>
            </w:r>
            <w:r w:rsidR="00876E92">
              <w:rPr>
                <w:rFonts w:ascii="Calibri" w:hAnsi="Calibri" w:cs="Calibri"/>
              </w:rPr>
              <w:t xml:space="preserve">OF KERALA </w:t>
            </w:r>
            <w:r w:rsidR="002C1E26">
              <w:rPr>
                <w:rFonts w:ascii="Calibri" w:hAnsi="Calibri" w:cs="Calibri"/>
              </w:rPr>
              <w:t>[</w:t>
            </w:r>
            <w:r w:rsidR="00876E92">
              <w:rPr>
                <w:rFonts w:ascii="Calibri" w:hAnsi="Calibri" w:cs="Calibri"/>
              </w:rPr>
              <w:t>2007</w:t>
            </w:r>
            <w:r w:rsidR="002C1E26">
              <w:rPr>
                <w:rFonts w:ascii="Calibri" w:hAnsi="Calibri" w:cs="Calibri"/>
              </w:rPr>
              <w:t>]</w:t>
            </w:r>
          </w:p>
          <w:p w14:paraId="47F3DE98" w14:textId="4C7497AE" w:rsidR="005C3761" w:rsidRPr="00E572D6" w:rsidRDefault="00246B2F" w:rsidP="00416004">
            <w:pPr>
              <w:pStyle w:val="Heading2"/>
              <w:spacing w:before="120" w:line="360" w:lineRule="auto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Technical Knowledge</w:t>
            </w:r>
          </w:p>
          <w:p w14:paraId="0197EE81" w14:textId="5C78331F" w:rsidR="002C0361" w:rsidRPr="002C0361" w:rsidRDefault="007F07E0" w:rsidP="002C0361">
            <w:pPr>
              <w:pStyle w:val="Subsection"/>
              <w:numPr>
                <w:ilvl w:val="0"/>
                <w:numId w:val="4"/>
              </w:numPr>
              <w:spacing w:after="0" w:line="360" w:lineRule="auto"/>
              <w:rPr>
                <w:color w:val="000000" w:themeColor="text1"/>
              </w:rPr>
            </w:pPr>
            <w:r>
              <w:rPr>
                <w:rFonts w:ascii="Arial Black" w:hAnsi="Arial Black"/>
                <w:color w:val="000000" w:themeColor="text1"/>
              </w:rPr>
              <w:t>FULL STACK WEB DEVELOPMENT</w:t>
            </w:r>
            <w:r w:rsidR="002C0361">
              <w:rPr>
                <w:color w:val="000000" w:themeColor="text1"/>
              </w:rPr>
              <w:t xml:space="preserve"> [HTML, CSS. Java Script, Boot Strap, jQuery, Laravel, Reactjs, Nodejs, </w:t>
            </w:r>
            <w:proofErr w:type="gramStart"/>
            <w:r w:rsidR="002C0361">
              <w:rPr>
                <w:color w:val="000000" w:themeColor="text1"/>
              </w:rPr>
              <w:t>git ]</w:t>
            </w:r>
            <w:proofErr w:type="gramEnd"/>
          </w:p>
          <w:p w14:paraId="71AF446F" w14:textId="3CC14252" w:rsidR="005C3761" w:rsidRPr="001C26FC" w:rsidRDefault="005C3761" w:rsidP="001C26FC">
            <w:pPr>
              <w:pStyle w:val="Subsection"/>
              <w:numPr>
                <w:ilvl w:val="0"/>
                <w:numId w:val="4"/>
              </w:numPr>
              <w:spacing w:after="0" w:line="360" w:lineRule="auto"/>
              <w:rPr>
                <w:color w:val="000000" w:themeColor="text1"/>
              </w:rPr>
            </w:pPr>
            <w:r w:rsidRPr="00C54BB6">
              <w:rPr>
                <w:rFonts w:ascii="Arial Black" w:hAnsi="Arial Black"/>
                <w:color w:val="000000" w:themeColor="text1"/>
              </w:rPr>
              <w:t>LANGUAGES</w:t>
            </w:r>
            <w:r>
              <w:rPr>
                <w:color w:val="000000" w:themeColor="text1"/>
              </w:rPr>
              <w:t xml:space="preserve"> [</w:t>
            </w:r>
            <w:r w:rsidRPr="009C19EE">
              <w:rPr>
                <w:color w:val="000000" w:themeColor="text1"/>
              </w:rPr>
              <w:t xml:space="preserve"> C, C++, JAVA</w:t>
            </w:r>
            <w:r>
              <w:rPr>
                <w:color w:val="000000" w:themeColor="text1"/>
              </w:rPr>
              <w:t>, Python</w:t>
            </w:r>
            <w:r w:rsidRPr="001C26FC">
              <w:rPr>
                <w:color w:val="000000" w:themeColor="text1"/>
              </w:rPr>
              <w:t>.]</w:t>
            </w:r>
          </w:p>
          <w:p w14:paraId="3B79F08E" w14:textId="77777777" w:rsidR="005C3761" w:rsidRPr="009C19EE" w:rsidRDefault="005C3761" w:rsidP="00A548EF">
            <w:pPr>
              <w:pStyle w:val="Subsection"/>
              <w:numPr>
                <w:ilvl w:val="0"/>
                <w:numId w:val="4"/>
              </w:numPr>
              <w:spacing w:after="0" w:line="360" w:lineRule="auto"/>
              <w:rPr>
                <w:color w:val="000000" w:themeColor="text1"/>
              </w:rPr>
            </w:pPr>
            <w:r w:rsidRPr="00416004">
              <w:rPr>
                <w:rFonts w:ascii="Arial Black" w:hAnsi="Arial Black"/>
                <w:color w:val="000000" w:themeColor="text1"/>
              </w:rPr>
              <w:t>DIGITAL MARKETING</w:t>
            </w:r>
            <w:r>
              <w:rPr>
                <w:color w:val="000000" w:themeColor="text1"/>
              </w:rPr>
              <w:t xml:space="preserve"> [Social media, Email Marketing, SEO, etc.]</w:t>
            </w:r>
          </w:p>
          <w:p w14:paraId="500E3FBE" w14:textId="10C77F63" w:rsidR="005C3761" w:rsidRPr="00AC6E2F" w:rsidRDefault="005C3761" w:rsidP="00A548EF">
            <w:pPr>
              <w:pStyle w:val="Subsection"/>
              <w:numPr>
                <w:ilvl w:val="0"/>
                <w:numId w:val="4"/>
              </w:numPr>
              <w:spacing w:after="0" w:line="360" w:lineRule="auto"/>
              <w:rPr>
                <w:color w:val="000000" w:themeColor="text1"/>
              </w:rPr>
            </w:pPr>
            <w:r w:rsidRPr="00416004">
              <w:rPr>
                <w:rFonts w:ascii="Arial Black" w:hAnsi="Arial Black"/>
                <w:color w:val="000000" w:themeColor="text1"/>
              </w:rPr>
              <w:t>MS-OFFICE</w:t>
            </w:r>
            <w:r w:rsidR="00416004">
              <w:rPr>
                <w:rFonts w:ascii="Arial Black" w:hAnsi="Arial Black"/>
                <w:color w:val="000000" w:themeColor="text1"/>
              </w:rPr>
              <w:t>-</w:t>
            </w:r>
            <w:r w:rsidRPr="00416004">
              <w:rPr>
                <w:rFonts w:ascii="Arial Black" w:hAnsi="Arial Black"/>
                <w:color w:val="000000" w:themeColor="text1"/>
              </w:rPr>
              <w:t>20</w:t>
            </w:r>
            <w:r w:rsidR="008C5AEE">
              <w:rPr>
                <w:rFonts w:ascii="Arial Black" w:hAnsi="Arial Black"/>
                <w:color w:val="000000" w:themeColor="text1"/>
              </w:rPr>
              <w:t>21</w:t>
            </w:r>
            <w:r>
              <w:rPr>
                <w:color w:val="000000" w:themeColor="text1"/>
              </w:rPr>
              <w:t xml:space="preserve"> [Word, Excel, PowerPoint, Access, Outlook, etc...]</w:t>
            </w:r>
          </w:p>
          <w:p w14:paraId="4DB032CA" w14:textId="77777777" w:rsidR="005C3761" w:rsidRDefault="005C3761" w:rsidP="00A548EF">
            <w:pPr>
              <w:pStyle w:val="Subsection"/>
              <w:numPr>
                <w:ilvl w:val="0"/>
                <w:numId w:val="4"/>
              </w:numPr>
              <w:spacing w:after="0" w:line="360" w:lineRule="auto"/>
              <w:rPr>
                <w:color w:val="000000" w:themeColor="text1"/>
              </w:rPr>
            </w:pPr>
            <w:r w:rsidRPr="00416004">
              <w:rPr>
                <w:rFonts w:ascii="Arial Black" w:hAnsi="Arial Black"/>
                <w:color w:val="000000" w:themeColor="text1"/>
              </w:rPr>
              <w:t xml:space="preserve">HARDWARE </w:t>
            </w:r>
            <w:r>
              <w:rPr>
                <w:color w:val="000000" w:themeColor="text1"/>
              </w:rPr>
              <w:t>[Installation, Assembling, Trouble Shooting etc.]</w:t>
            </w:r>
          </w:p>
          <w:p w14:paraId="51FBC867" w14:textId="2235E8C1" w:rsidR="005C3761" w:rsidRDefault="005C3761" w:rsidP="00A548EF">
            <w:pPr>
              <w:pStyle w:val="Subsection"/>
              <w:numPr>
                <w:ilvl w:val="0"/>
                <w:numId w:val="4"/>
              </w:numPr>
              <w:spacing w:after="0" w:line="360" w:lineRule="auto"/>
              <w:rPr>
                <w:color w:val="000000" w:themeColor="text1"/>
              </w:rPr>
            </w:pPr>
            <w:r w:rsidRPr="00416004">
              <w:rPr>
                <w:rFonts w:ascii="Arial Black" w:hAnsi="Arial Black"/>
                <w:color w:val="000000" w:themeColor="text1"/>
              </w:rPr>
              <w:t>NETWORKING [</w:t>
            </w:r>
            <w:r>
              <w:rPr>
                <w:color w:val="000000" w:themeColor="text1"/>
              </w:rPr>
              <w:t xml:space="preserve">Cabling, </w:t>
            </w:r>
            <w:r w:rsidR="00F11042">
              <w:rPr>
                <w:color w:val="000000" w:themeColor="text1"/>
              </w:rPr>
              <w:t xml:space="preserve">Crimping, </w:t>
            </w:r>
            <w:r>
              <w:rPr>
                <w:color w:val="000000" w:themeColor="text1"/>
              </w:rPr>
              <w:t>Windows Server</w:t>
            </w:r>
            <w:r w:rsidR="00876E92">
              <w:rPr>
                <w:color w:val="000000" w:themeColor="text1"/>
              </w:rPr>
              <w:t>]</w:t>
            </w:r>
          </w:p>
          <w:p w14:paraId="62A92D1F" w14:textId="5A0289DF" w:rsidR="00246B2F" w:rsidRPr="00416004" w:rsidRDefault="00246B2F" w:rsidP="002C0361">
            <w:pPr>
              <w:pStyle w:val="Heading2"/>
              <w:spacing w:before="120" w:line="276" w:lineRule="auto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Sk</w:t>
            </w:r>
            <w:r w:rsidRPr="00416004">
              <w:rPr>
                <w:rFonts w:ascii="Calibri" w:hAnsi="Calibri" w:cs="Calibri"/>
                <w:color w:val="0072C7"/>
              </w:rPr>
              <w:t>ills</w:t>
            </w:r>
          </w:p>
          <w:p w14:paraId="7487860A" w14:textId="1333ADAB" w:rsidR="00050199" w:rsidRPr="00416004" w:rsidRDefault="00050199" w:rsidP="002C0361">
            <w:pPr>
              <w:pStyle w:val="ListBullet"/>
              <w:numPr>
                <w:ilvl w:val="0"/>
                <w:numId w:val="4"/>
              </w:numPr>
              <w:rPr>
                <w:rFonts w:asciiTheme="majorHAnsi" w:hAnsiTheme="majorHAnsi"/>
                <w:b/>
                <w:bCs/>
                <w:color w:val="000000" w:themeColor="text1"/>
              </w:rPr>
            </w:pPr>
            <w:r w:rsidRPr="008C5AEE">
              <w:rPr>
                <w:rFonts w:asciiTheme="majorHAnsi" w:hAnsiTheme="majorHAnsi"/>
                <w:b/>
                <w:bCs/>
                <w:color w:val="000000" w:themeColor="text1"/>
              </w:rPr>
              <w:t>PROGRAMMER</w:t>
            </w:r>
          </w:p>
          <w:p w14:paraId="5924A83A" w14:textId="7F95F69E" w:rsidR="00246B2F" w:rsidRDefault="00050199" w:rsidP="00416004">
            <w:pPr>
              <w:pStyle w:val="ListBullet"/>
              <w:numPr>
                <w:ilvl w:val="0"/>
                <w:numId w:val="4"/>
              </w:numPr>
              <w:spacing w:line="276" w:lineRule="auto"/>
              <w:rPr>
                <w:rFonts w:asciiTheme="majorHAnsi" w:hAnsiTheme="majorHAnsi"/>
                <w:b/>
                <w:bCs/>
                <w:color w:val="000000" w:themeColor="text1"/>
              </w:rPr>
            </w:pPr>
            <w:r w:rsidRPr="00416004">
              <w:rPr>
                <w:rFonts w:asciiTheme="majorHAnsi" w:hAnsiTheme="majorHAnsi"/>
                <w:b/>
                <w:bCs/>
                <w:color w:val="000000" w:themeColor="text1"/>
              </w:rPr>
              <w:t xml:space="preserve">WEB </w:t>
            </w:r>
            <w:r w:rsidR="00246B2F" w:rsidRPr="00416004">
              <w:rPr>
                <w:rFonts w:asciiTheme="majorHAnsi" w:hAnsiTheme="majorHAnsi"/>
                <w:b/>
                <w:bCs/>
                <w:color w:val="000000" w:themeColor="text1"/>
              </w:rPr>
              <w:t>D</w:t>
            </w:r>
            <w:r w:rsidR="008C5AEE">
              <w:rPr>
                <w:rFonts w:asciiTheme="majorHAnsi" w:hAnsiTheme="majorHAnsi"/>
                <w:b/>
                <w:bCs/>
                <w:color w:val="000000" w:themeColor="text1"/>
              </w:rPr>
              <w:t>EVELOPER</w:t>
            </w:r>
          </w:p>
          <w:p w14:paraId="53FFE175" w14:textId="77777777" w:rsidR="008C5AEE" w:rsidRPr="00416004" w:rsidRDefault="008C5AEE" w:rsidP="008C5AEE">
            <w:pPr>
              <w:pStyle w:val="ListBullet"/>
              <w:numPr>
                <w:ilvl w:val="0"/>
                <w:numId w:val="4"/>
              </w:numPr>
              <w:spacing w:line="276" w:lineRule="auto"/>
              <w:rPr>
                <w:rFonts w:asciiTheme="majorHAnsi" w:hAnsiTheme="majorHAnsi"/>
                <w:b/>
                <w:bCs/>
                <w:color w:val="000000" w:themeColor="text1"/>
              </w:rPr>
            </w:pPr>
            <w:r w:rsidRPr="00416004">
              <w:rPr>
                <w:rFonts w:ascii="Calibri" w:hAnsi="Calibri" w:cs="Calibri"/>
                <w:b/>
                <w:bCs/>
              </w:rPr>
              <w:t>TEACHING</w:t>
            </w:r>
            <w:r w:rsidRPr="00416004">
              <w:rPr>
                <w:rFonts w:asciiTheme="majorHAnsi" w:hAnsiTheme="majorHAnsi"/>
                <w:b/>
                <w:bCs/>
                <w:color w:val="000000" w:themeColor="text1"/>
              </w:rPr>
              <w:t xml:space="preserve"> SKILLS</w:t>
            </w:r>
          </w:p>
          <w:p w14:paraId="1A791D2C" w14:textId="77777777" w:rsidR="008C5AEE" w:rsidRPr="00416004" w:rsidRDefault="008C5AEE" w:rsidP="008C5AEE">
            <w:pPr>
              <w:pStyle w:val="ListBullet"/>
              <w:numPr>
                <w:ilvl w:val="0"/>
                <w:numId w:val="4"/>
              </w:numPr>
              <w:spacing w:line="276" w:lineRule="auto"/>
              <w:rPr>
                <w:rFonts w:asciiTheme="majorHAnsi" w:hAnsiTheme="majorHAnsi"/>
                <w:b/>
                <w:bCs/>
                <w:color w:val="000000" w:themeColor="text1"/>
              </w:rPr>
            </w:pPr>
            <w:r w:rsidRPr="00416004">
              <w:rPr>
                <w:rFonts w:ascii="Calibri" w:hAnsi="Calibri" w:cs="Calibri"/>
                <w:b/>
                <w:bCs/>
              </w:rPr>
              <w:t>LEADERSHIP</w:t>
            </w:r>
            <w:r w:rsidRPr="00416004">
              <w:rPr>
                <w:rFonts w:asciiTheme="majorHAnsi" w:hAnsiTheme="majorHAnsi"/>
                <w:b/>
                <w:bCs/>
                <w:color w:val="000000" w:themeColor="text1"/>
              </w:rPr>
              <w:t xml:space="preserve"> QUALITY</w:t>
            </w:r>
          </w:p>
          <w:p w14:paraId="3722FAE5" w14:textId="29C550DB" w:rsidR="008C5AEE" w:rsidRPr="008C5AEE" w:rsidRDefault="008C5AEE" w:rsidP="008C5AEE">
            <w:pPr>
              <w:pStyle w:val="ListBullet"/>
              <w:numPr>
                <w:ilvl w:val="0"/>
                <w:numId w:val="4"/>
              </w:numPr>
              <w:spacing w:line="276" w:lineRule="auto"/>
              <w:rPr>
                <w:rFonts w:asciiTheme="majorHAnsi" w:hAnsiTheme="majorHAnsi"/>
                <w:b/>
                <w:bCs/>
                <w:color w:val="000000" w:themeColor="text1"/>
              </w:rPr>
            </w:pPr>
            <w:r w:rsidRPr="00416004">
              <w:rPr>
                <w:rFonts w:ascii="Calibri" w:hAnsi="Calibri" w:cs="Calibri"/>
                <w:b/>
                <w:bCs/>
              </w:rPr>
              <w:t>PRESENTATION</w:t>
            </w:r>
            <w:r w:rsidRPr="00416004">
              <w:rPr>
                <w:rFonts w:asciiTheme="majorHAnsi" w:hAnsiTheme="majorHAnsi"/>
                <w:b/>
                <w:bCs/>
                <w:color w:val="000000" w:themeColor="text1"/>
              </w:rPr>
              <w:t xml:space="preserve"> SKILLS</w:t>
            </w:r>
          </w:p>
          <w:p w14:paraId="4539B4FF" w14:textId="5897067A" w:rsidR="00050199" w:rsidRPr="00246B2F" w:rsidRDefault="00050199" w:rsidP="00416004">
            <w:pPr>
              <w:pStyle w:val="ListBullet"/>
              <w:numPr>
                <w:ilvl w:val="0"/>
                <w:numId w:val="4"/>
              </w:numPr>
              <w:spacing w:line="276" w:lineRule="auto"/>
              <w:rPr>
                <w:rFonts w:asciiTheme="majorHAnsi" w:hAnsiTheme="majorHAnsi" w:cs="Times New Roman"/>
                <w:color w:val="000000" w:themeColor="text1"/>
              </w:rPr>
            </w:pPr>
            <w:r w:rsidRPr="00416004">
              <w:rPr>
                <w:rFonts w:asciiTheme="majorHAnsi" w:hAnsiTheme="majorHAnsi"/>
                <w:b/>
                <w:bCs/>
                <w:color w:val="000000" w:themeColor="text1"/>
              </w:rPr>
              <w:t>SOCIALMEDIA</w:t>
            </w:r>
            <w:r w:rsidRPr="00416004">
              <w:rPr>
                <w:rFonts w:asciiTheme="majorHAnsi" w:hAnsiTheme="majorHAnsi"/>
                <w:color w:val="000000" w:themeColor="text1"/>
              </w:rPr>
              <w:t xml:space="preserve"> </w:t>
            </w:r>
            <w:r w:rsidRPr="00416004">
              <w:rPr>
                <w:rFonts w:asciiTheme="majorHAnsi" w:hAnsiTheme="majorHAnsi"/>
                <w:b/>
                <w:bCs/>
                <w:color w:val="000000" w:themeColor="text1"/>
              </w:rPr>
              <w:t>EXPERT</w:t>
            </w:r>
          </w:p>
        </w:tc>
      </w:tr>
      <w:tr w:rsidR="005C3761" w14:paraId="2C08E83B" w14:textId="77777777" w:rsidTr="001C26FC">
        <w:trPr>
          <w:trHeight w:val="1217"/>
        </w:trPr>
        <w:tc>
          <w:tcPr>
            <w:tcW w:w="713" w:type="dxa"/>
          </w:tcPr>
          <w:p w14:paraId="4F4A147F" w14:textId="77777777" w:rsidR="005C3761" w:rsidRPr="0056708E" w:rsidRDefault="005C3761" w:rsidP="005C376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116" w:type="dxa"/>
            <w:gridSpan w:val="2"/>
          </w:tcPr>
          <w:p w14:paraId="680119AF" w14:textId="77777777" w:rsidR="005C3761" w:rsidRPr="0056708E" w:rsidRDefault="005C3761" w:rsidP="005C376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19" w:type="dxa"/>
            <w:vMerge/>
          </w:tcPr>
          <w:p w14:paraId="0D434EB4" w14:textId="77777777" w:rsidR="005C3761" w:rsidRDefault="005C3761" w:rsidP="005C376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46" w:type="dxa"/>
            <w:vMerge/>
          </w:tcPr>
          <w:p w14:paraId="6A2F1A18" w14:textId="77777777" w:rsidR="005C3761" w:rsidRPr="00590471" w:rsidRDefault="005C3761" w:rsidP="005C3761"/>
        </w:tc>
      </w:tr>
      <w:tr w:rsidR="00C54BB6" w:rsidRPr="00C54BB6" w14:paraId="505E9387" w14:textId="77777777" w:rsidTr="001C26FC">
        <w:trPr>
          <w:trHeight w:val="567"/>
        </w:trPr>
        <w:tc>
          <w:tcPr>
            <w:tcW w:w="713" w:type="dxa"/>
          </w:tcPr>
          <w:p w14:paraId="6CC1ED48" w14:textId="77777777" w:rsidR="005C3761" w:rsidRPr="00C54BB6" w:rsidRDefault="005C3761" w:rsidP="005C3761">
            <w:pPr>
              <w:pStyle w:val="Information"/>
              <w:jc w:val="center"/>
              <w:rPr>
                <w:noProof/>
                <w:color w:val="auto"/>
              </w:rPr>
            </w:pPr>
          </w:p>
        </w:tc>
        <w:tc>
          <w:tcPr>
            <w:tcW w:w="624" w:type="dxa"/>
            <w:tcMar>
              <w:left w:w="0" w:type="dxa"/>
              <w:right w:w="0" w:type="dxa"/>
            </w:tcMar>
            <w:vAlign w:val="center"/>
          </w:tcPr>
          <w:p w14:paraId="66B8D8CB" w14:textId="77777777" w:rsidR="005C3761" w:rsidRPr="00C54BB6" w:rsidRDefault="005C3761" w:rsidP="005C3761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auto"/>
              </w:rPr>
            </w:pPr>
            <w:r w:rsidRPr="00C54BB6">
              <w:rPr>
                <w:b/>
                <w:bCs/>
                <w:noProof/>
                <w:color w:val="auto"/>
              </w:rPr>
              <mc:AlternateContent>
                <mc:Choice Requires="wpg">
                  <w:drawing>
                    <wp:inline distT="0" distB="0" distL="0" distR="0" wp14:anchorId="686769E3" wp14:editId="625624A5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D93B3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1" w:type="dxa"/>
            <w:vAlign w:val="center"/>
          </w:tcPr>
          <w:p w14:paraId="5C61C47A" w14:textId="48D6A4F9" w:rsidR="005C3761" w:rsidRPr="00C54BB6" w:rsidRDefault="005C3761" w:rsidP="005C3761">
            <w:pPr>
              <w:pStyle w:val="Information"/>
              <w:rPr>
                <w:b/>
                <w:bCs/>
                <w:color w:val="auto"/>
              </w:rPr>
            </w:pPr>
            <w:r w:rsidRPr="00C54BB6">
              <w:rPr>
                <w:b/>
                <w:bCs/>
                <w:color w:val="auto"/>
              </w:rPr>
              <w:t>THANNIYOTTUMMAL</w:t>
            </w:r>
            <w:r w:rsidR="00857DA2" w:rsidRPr="00C54BB6">
              <w:rPr>
                <w:b/>
                <w:bCs/>
                <w:color w:val="auto"/>
              </w:rPr>
              <w:t xml:space="preserve"> (HO)</w:t>
            </w:r>
            <w:r w:rsidRPr="00C54BB6">
              <w:rPr>
                <w:b/>
                <w:bCs/>
                <w:color w:val="auto"/>
              </w:rPr>
              <w:t xml:space="preserve"> </w:t>
            </w:r>
          </w:p>
          <w:p w14:paraId="2DBB6944" w14:textId="77777777" w:rsidR="005C3761" w:rsidRPr="00C54BB6" w:rsidRDefault="005C3761" w:rsidP="005C3761">
            <w:pPr>
              <w:pStyle w:val="Information"/>
              <w:rPr>
                <w:b/>
                <w:bCs/>
                <w:color w:val="auto"/>
              </w:rPr>
            </w:pPr>
            <w:r w:rsidRPr="00C54BB6">
              <w:rPr>
                <w:b/>
                <w:bCs/>
                <w:color w:val="auto"/>
              </w:rPr>
              <w:t>VALIYAPARAMBA (PO)</w:t>
            </w:r>
          </w:p>
          <w:p w14:paraId="09C23398" w14:textId="77777777" w:rsidR="005C3761" w:rsidRPr="00C54BB6" w:rsidRDefault="005C3761" w:rsidP="005C3761">
            <w:pPr>
              <w:pStyle w:val="Information"/>
              <w:rPr>
                <w:b/>
                <w:bCs/>
                <w:color w:val="auto"/>
              </w:rPr>
            </w:pPr>
            <w:r w:rsidRPr="00C54BB6">
              <w:rPr>
                <w:b/>
                <w:bCs/>
                <w:color w:val="auto"/>
              </w:rPr>
              <w:t>KODUVALLY (VIA)</w:t>
            </w:r>
          </w:p>
          <w:p w14:paraId="271BA1D0" w14:textId="77777777" w:rsidR="00416004" w:rsidRDefault="005C3761" w:rsidP="005C3761">
            <w:pPr>
              <w:pStyle w:val="Information"/>
              <w:rPr>
                <w:b/>
                <w:bCs/>
                <w:color w:val="auto"/>
              </w:rPr>
            </w:pPr>
            <w:r w:rsidRPr="00C54BB6">
              <w:rPr>
                <w:b/>
                <w:bCs/>
                <w:color w:val="auto"/>
              </w:rPr>
              <w:t>KOZHIKODE</w:t>
            </w:r>
          </w:p>
          <w:p w14:paraId="7A41F22E" w14:textId="5F04E40A" w:rsidR="005C3761" w:rsidRPr="00C54BB6" w:rsidRDefault="00416004" w:rsidP="005C3761">
            <w:pPr>
              <w:pStyle w:val="Information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 xml:space="preserve">KERALA - </w:t>
            </w:r>
            <w:r w:rsidR="005C3761" w:rsidRPr="00C54BB6">
              <w:rPr>
                <w:b/>
                <w:bCs/>
                <w:color w:val="auto"/>
              </w:rPr>
              <w:t>673572</w:t>
            </w:r>
          </w:p>
          <w:p w14:paraId="4EF4D61B" w14:textId="77777777" w:rsidR="005C3761" w:rsidRPr="00C54BB6" w:rsidRDefault="005C3761" w:rsidP="005C3761">
            <w:pPr>
              <w:pStyle w:val="Information"/>
              <w:rPr>
                <w:b/>
                <w:bCs/>
                <w:color w:val="auto"/>
              </w:rPr>
            </w:pPr>
          </w:p>
        </w:tc>
        <w:tc>
          <w:tcPr>
            <w:tcW w:w="419" w:type="dxa"/>
            <w:vMerge/>
          </w:tcPr>
          <w:p w14:paraId="21C6AC57" w14:textId="77777777" w:rsidR="005C3761" w:rsidRPr="00C54BB6" w:rsidRDefault="005C3761" w:rsidP="005C376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46" w:type="dxa"/>
            <w:vMerge/>
          </w:tcPr>
          <w:p w14:paraId="5DCE59F9" w14:textId="77777777" w:rsidR="005C3761" w:rsidRPr="00C54BB6" w:rsidRDefault="005C3761" w:rsidP="005C3761">
            <w:pPr>
              <w:pStyle w:val="Heading1"/>
              <w:rPr>
                <w:color w:val="auto"/>
              </w:rPr>
            </w:pPr>
          </w:p>
        </w:tc>
      </w:tr>
      <w:tr w:rsidR="00C54BB6" w:rsidRPr="00C54BB6" w14:paraId="57DBEED8" w14:textId="77777777" w:rsidTr="001C26FC">
        <w:trPr>
          <w:trHeight w:val="191"/>
        </w:trPr>
        <w:tc>
          <w:tcPr>
            <w:tcW w:w="713" w:type="dxa"/>
          </w:tcPr>
          <w:p w14:paraId="574E755D" w14:textId="77777777" w:rsidR="005C3761" w:rsidRPr="00C54BB6" w:rsidRDefault="005C3761" w:rsidP="005C3761">
            <w:pPr>
              <w:pStyle w:val="NoSpacing"/>
              <w:rPr>
                <w:rFonts w:ascii="Calibri" w:hAnsi="Calibri" w:cs="Calibri"/>
              </w:rPr>
            </w:pPr>
          </w:p>
        </w:tc>
        <w:tc>
          <w:tcPr>
            <w:tcW w:w="3116" w:type="dxa"/>
            <w:gridSpan w:val="2"/>
            <w:vAlign w:val="center"/>
          </w:tcPr>
          <w:p w14:paraId="77F94A06" w14:textId="77777777" w:rsidR="005C3761" w:rsidRPr="00C54BB6" w:rsidRDefault="005C3761" w:rsidP="005C3761">
            <w:pPr>
              <w:pStyle w:val="NoSpacing"/>
              <w:rPr>
                <w:rFonts w:ascii="Calibri" w:hAnsi="Calibri" w:cs="Calibri"/>
              </w:rPr>
            </w:pPr>
          </w:p>
        </w:tc>
        <w:tc>
          <w:tcPr>
            <w:tcW w:w="419" w:type="dxa"/>
            <w:vMerge/>
          </w:tcPr>
          <w:p w14:paraId="3199AED5" w14:textId="77777777" w:rsidR="005C3761" w:rsidRPr="00C54BB6" w:rsidRDefault="005C3761" w:rsidP="005C376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46" w:type="dxa"/>
            <w:vMerge/>
          </w:tcPr>
          <w:p w14:paraId="6FD4F585" w14:textId="77777777" w:rsidR="005C3761" w:rsidRPr="00C54BB6" w:rsidRDefault="005C3761" w:rsidP="005C3761">
            <w:pPr>
              <w:pStyle w:val="Heading1"/>
              <w:rPr>
                <w:color w:val="auto"/>
              </w:rPr>
            </w:pPr>
          </w:p>
        </w:tc>
      </w:tr>
      <w:tr w:rsidR="00C54BB6" w:rsidRPr="00C54BB6" w14:paraId="50014A51" w14:textId="77777777" w:rsidTr="001C26FC">
        <w:trPr>
          <w:trHeight w:val="652"/>
        </w:trPr>
        <w:tc>
          <w:tcPr>
            <w:tcW w:w="713" w:type="dxa"/>
          </w:tcPr>
          <w:p w14:paraId="2B66B44E" w14:textId="77777777" w:rsidR="005C3761" w:rsidRPr="00C54BB6" w:rsidRDefault="005C3761" w:rsidP="005C3761">
            <w:pPr>
              <w:pStyle w:val="Information"/>
              <w:jc w:val="center"/>
              <w:rPr>
                <w:noProof/>
                <w:color w:val="auto"/>
              </w:rPr>
            </w:pPr>
          </w:p>
        </w:tc>
        <w:tc>
          <w:tcPr>
            <w:tcW w:w="624" w:type="dxa"/>
            <w:tcMar>
              <w:left w:w="0" w:type="dxa"/>
              <w:right w:w="0" w:type="dxa"/>
            </w:tcMar>
            <w:vAlign w:val="center"/>
          </w:tcPr>
          <w:p w14:paraId="1E1FD407" w14:textId="77777777" w:rsidR="005C3761" w:rsidRPr="00C54BB6" w:rsidRDefault="005C3761" w:rsidP="005C3761">
            <w:pPr>
              <w:pStyle w:val="Information"/>
              <w:jc w:val="center"/>
              <w:rPr>
                <w:rFonts w:ascii="Calibri" w:hAnsi="Calibri" w:cs="Calibri"/>
                <w:color w:val="auto"/>
              </w:rPr>
            </w:pPr>
            <w:r w:rsidRPr="00C54BB6">
              <w:rPr>
                <w:noProof/>
                <w:color w:val="auto"/>
              </w:rPr>
              <mc:AlternateContent>
                <mc:Choice Requires="wpg">
                  <w:drawing>
                    <wp:inline distT="0" distB="0" distL="0" distR="0" wp14:anchorId="1DC8BF76" wp14:editId="3965CC76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1DEDA9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1" w:type="dxa"/>
            <w:vAlign w:val="center"/>
          </w:tcPr>
          <w:p w14:paraId="4615D327" w14:textId="77777777" w:rsidR="005C3761" w:rsidRPr="00C54BB6" w:rsidRDefault="005C3761" w:rsidP="00416004">
            <w:pPr>
              <w:pStyle w:val="Information"/>
              <w:spacing w:line="276" w:lineRule="auto"/>
              <w:rPr>
                <w:b/>
                <w:bCs/>
                <w:color w:val="auto"/>
                <w:sz w:val="22"/>
                <w:szCs w:val="18"/>
              </w:rPr>
            </w:pPr>
            <w:r w:rsidRPr="00C54BB6">
              <w:rPr>
                <w:b/>
                <w:bCs/>
                <w:color w:val="auto"/>
                <w:sz w:val="22"/>
                <w:szCs w:val="18"/>
              </w:rPr>
              <w:t>+91 8606838208</w:t>
            </w:r>
          </w:p>
          <w:p w14:paraId="4E526B5D" w14:textId="77777777" w:rsidR="005C3761" w:rsidRPr="00C54BB6" w:rsidRDefault="005C3761" w:rsidP="00416004">
            <w:pPr>
              <w:pStyle w:val="Information"/>
              <w:spacing w:line="276" w:lineRule="auto"/>
              <w:rPr>
                <w:color w:val="auto"/>
              </w:rPr>
            </w:pPr>
            <w:r w:rsidRPr="00C54BB6">
              <w:rPr>
                <w:b/>
                <w:bCs/>
                <w:color w:val="auto"/>
                <w:sz w:val="22"/>
                <w:szCs w:val="18"/>
              </w:rPr>
              <w:t>+91 9188722208</w:t>
            </w:r>
          </w:p>
        </w:tc>
        <w:tc>
          <w:tcPr>
            <w:tcW w:w="419" w:type="dxa"/>
            <w:vMerge/>
          </w:tcPr>
          <w:p w14:paraId="4AEDB3B7" w14:textId="77777777" w:rsidR="005C3761" w:rsidRPr="00C54BB6" w:rsidRDefault="005C3761" w:rsidP="005C376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46" w:type="dxa"/>
            <w:vMerge/>
          </w:tcPr>
          <w:p w14:paraId="1C1440A9" w14:textId="77777777" w:rsidR="005C3761" w:rsidRPr="00C54BB6" w:rsidRDefault="005C3761" w:rsidP="005C3761">
            <w:pPr>
              <w:pStyle w:val="Heading1"/>
              <w:rPr>
                <w:color w:val="auto"/>
              </w:rPr>
            </w:pPr>
          </w:p>
        </w:tc>
      </w:tr>
      <w:tr w:rsidR="00C54BB6" w:rsidRPr="00C54BB6" w14:paraId="2B885B27" w14:textId="77777777" w:rsidTr="001C26FC">
        <w:trPr>
          <w:trHeight w:val="191"/>
        </w:trPr>
        <w:tc>
          <w:tcPr>
            <w:tcW w:w="713" w:type="dxa"/>
          </w:tcPr>
          <w:p w14:paraId="5C8CE4BC" w14:textId="77777777" w:rsidR="005C3761" w:rsidRPr="00C54BB6" w:rsidRDefault="005C3761" w:rsidP="005C3761">
            <w:pPr>
              <w:pStyle w:val="NoSpacing"/>
              <w:rPr>
                <w:rFonts w:ascii="Calibri" w:hAnsi="Calibri" w:cs="Calibri"/>
              </w:rPr>
            </w:pPr>
          </w:p>
        </w:tc>
        <w:tc>
          <w:tcPr>
            <w:tcW w:w="3116" w:type="dxa"/>
            <w:gridSpan w:val="2"/>
            <w:vAlign w:val="center"/>
          </w:tcPr>
          <w:p w14:paraId="242FDBF0" w14:textId="77777777" w:rsidR="005C3761" w:rsidRPr="00C54BB6" w:rsidRDefault="005C3761" w:rsidP="005C3761">
            <w:pPr>
              <w:pStyle w:val="NoSpacing"/>
              <w:rPr>
                <w:rFonts w:ascii="Calibri" w:hAnsi="Calibri" w:cs="Calibri"/>
              </w:rPr>
            </w:pPr>
          </w:p>
        </w:tc>
        <w:tc>
          <w:tcPr>
            <w:tcW w:w="419" w:type="dxa"/>
            <w:vMerge/>
          </w:tcPr>
          <w:p w14:paraId="5B153F48" w14:textId="77777777" w:rsidR="005C3761" w:rsidRPr="00C54BB6" w:rsidRDefault="005C3761" w:rsidP="005C376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46" w:type="dxa"/>
            <w:vMerge/>
          </w:tcPr>
          <w:p w14:paraId="592996BB" w14:textId="77777777" w:rsidR="005C3761" w:rsidRPr="00C54BB6" w:rsidRDefault="005C3761" w:rsidP="005C3761">
            <w:pPr>
              <w:pStyle w:val="Heading1"/>
              <w:rPr>
                <w:color w:val="auto"/>
              </w:rPr>
            </w:pPr>
          </w:p>
        </w:tc>
      </w:tr>
      <w:tr w:rsidR="00C54BB6" w:rsidRPr="00C54BB6" w14:paraId="52A33511" w14:textId="77777777" w:rsidTr="001C26FC">
        <w:trPr>
          <w:trHeight w:val="662"/>
        </w:trPr>
        <w:tc>
          <w:tcPr>
            <w:tcW w:w="713" w:type="dxa"/>
          </w:tcPr>
          <w:p w14:paraId="291DAB21" w14:textId="77777777" w:rsidR="005C3761" w:rsidRPr="00C54BB6" w:rsidRDefault="005C3761" w:rsidP="005C3761">
            <w:pPr>
              <w:pStyle w:val="Information"/>
              <w:jc w:val="center"/>
              <w:rPr>
                <w:noProof/>
                <w:color w:val="auto"/>
              </w:rPr>
            </w:pPr>
          </w:p>
        </w:tc>
        <w:tc>
          <w:tcPr>
            <w:tcW w:w="624" w:type="dxa"/>
            <w:tcMar>
              <w:left w:w="0" w:type="dxa"/>
              <w:right w:w="0" w:type="dxa"/>
            </w:tcMar>
            <w:vAlign w:val="center"/>
          </w:tcPr>
          <w:p w14:paraId="723AE129" w14:textId="77777777" w:rsidR="005C3761" w:rsidRPr="00C54BB6" w:rsidRDefault="005C3761" w:rsidP="005C3761">
            <w:pPr>
              <w:pStyle w:val="Information"/>
              <w:jc w:val="center"/>
              <w:rPr>
                <w:rFonts w:ascii="Calibri" w:hAnsi="Calibri" w:cs="Calibri"/>
                <w:b/>
                <w:bCs/>
                <w:color w:val="auto"/>
              </w:rPr>
            </w:pPr>
            <w:r w:rsidRPr="00C54BB6">
              <w:rPr>
                <w:b/>
                <w:bCs/>
                <w:noProof/>
                <w:color w:val="auto"/>
              </w:rPr>
              <mc:AlternateContent>
                <mc:Choice Requires="wpg">
                  <w:drawing>
                    <wp:inline distT="0" distB="0" distL="0" distR="0" wp14:anchorId="1161A65C" wp14:editId="6A37C2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ED51ED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1" w:type="dxa"/>
            <w:vAlign w:val="center"/>
          </w:tcPr>
          <w:p w14:paraId="0FF18F4F" w14:textId="2406A27A" w:rsidR="005C3761" w:rsidRPr="00416004" w:rsidRDefault="003D56C8" w:rsidP="00416004">
            <w:pPr>
              <w:pStyle w:val="Information"/>
              <w:spacing w:line="360" w:lineRule="auto"/>
              <w:rPr>
                <w:rStyle w:val="Hyperlink"/>
              </w:rPr>
            </w:pPr>
            <w:hyperlink r:id="rId18" w:history="1">
              <w:r w:rsidR="00416004" w:rsidRPr="00BA1DBB">
                <w:rPr>
                  <w:rStyle w:val="Hyperlink"/>
                  <w:b/>
                  <w:bCs/>
                  <w:sz w:val="22"/>
                  <w:szCs w:val="18"/>
                </w:rPr>
                <w:t>arunlalto@gmail.com</w:t>
              </w:r>
            </w:hyperlink>
          </w:p>
          <w:p w14:paraId="57DCC95F" w14:textId="3D5B15B9" w:rsidR="00416004" w:rsidRPr="00416004" w:rsidRDefault="00416004" w:rsidP="00416004">
            <w:pPr>
              <w:pStyle w:val="Information"/>
              <w:spacing w:line="360" w:lineRule="auto"/>
              <w:rPr>
                <w:rStyle w:val="Hyperlink"/>
                <w:b/>
                <w:bCs/>
                <w:sz w:val="22"/>
                <w:szCs w:val="18"/>
              </w:rPr>
            </w:pPr>
            <w:r w:rsidRPr="00416004">
              <w:rPr>
                <w:rStyle w:val="Hyperlink"/>
                <w:b/>
                <w:bCs/>
              </w:rPr>
              <w:t>arunlal@mail.com</w:t>
            </w:r>
          </w:p>
        </w:tc>
        <w:tc>
          <w:tcPr>
            <w:tcW w:w="419" w:type="dxa"/>
            <w:vMerge/>
          </w:tcPr>
          <w:p w14:paraId="4C261582" w14:textId="77777777" w:rsidR="005C3761" w:rsidRPr="00C54BB6" w:rsidRDefault="005C3761" w:rsidP="005C376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46" w:type="dxa"/>
            <w:vMerge/>
          </w:tcPr>
          <w:p w14:paraId="6C13E774" w14:textId="77777777" w:rsidR="005C3761" w:rsidRPr="00C54BB6" w:rsidRDefault="005C3761" w:rsidP="005C3761">
            <w:pPr>
              <w:pStyle w:val="Heading1"/>
              <w:rPr>
                <w:color w:val="auto"/>
              </w:rPr>
            </w:pPr>
          </w:p>
        </w:tc>
      </w:tr>
      <w:tr w:rsidR="00C54BB6" w:rsidRPr="00C54BB6" w14:paraId="1A5B5929" w14:textId="77777777" w:rsidTr="001C26FC">
        <w:trPr>
          <w:trHeight w:val="181"/>
        </w:trPr>
        <w:tc>
          <w:tcPr>
            <w:tcW w:w="713" w:type="dxa"/>
          </w:tcPr>
          <w:p w14:paraId="5A37A49E" w14:textId="77777777" w:rsidR="005C3761" w:rsidRPr="00C54BB6" w:rsidRDefault="005C3761" w:rsidP="005C3761">
            <w:pPr>
              <w:pStyle w:val="NoSpacing"/>
              <w:rPr>
                <w:rFonts w:ascii="Calibri" w:hAnsi="Calibri" w:cs="Calibri"/>
              </w:rPr>
            </w:pPr>
          </w:p>
        </w:tc>
        <w:tc>
          <w:tcPr>
            <w:tcW w:w="3116" w:type="dxa"/>
            <w:gridSpan w:val="2"/>
            <w:vAlign w:val="center"/>
          </w:tcPr>
          <w:p w14:paraId="23B31A44" w14:textId="77777777" w:rsidR="005C3761" w:rsidRPr="00C54BB6" w:rsidRDefault="005C3761" w:rsidP="005C3761">
            <w:pPr>
              <w:pStyle w:val="NoSpacing"/>
              <w:rPr>
                <w:rFonts w:ascii="Calibri" w:hAnsi="Calibri" w:cs="Calibri"/>
              </w:rPr>
            </w:pPr>
          </w:p>
        </w:tc>
        <w:tc>
          <w:tcPr>
            <w:tcW w:w="419" w:type="dxa"/>
            <w:vMerge/>
          </w:tcPr>
          <w:p w14:paraId="29036684" w14:textId="77777777" w:rsidR="005C3761" w:rsidRPr="00C54BB6" w:rsidRDefault="005C3761" w:rsidP="005C376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46" w:type="dxa"/>
            <w:vMerge/>
          </w:tcPr>
          <w:p w14:paraId="02809832" w14:textId="77777777" w:rsidR="005C3761" w:rsidRPr="00C54BB6" w:rsidRDefault="005C3761" w:rsidP="005C3761">
            <w:pPr>
              <w:pStyle w:val="Heading1"/>
              <w:rPr>
                <w:color w:val="auto"/>
              </w:rPr>
            </w:pPr>
          </w:p>
        </w:tc>
      </w:tr>
      <w:tr w:rsidR="00C54BB6" w:rsidRPr="00C54BB6" w14:paraId="43D6BD90" w14:textId="77777777" w:rsidTr="001C26FC">
        <w:trPr>
          <w:trHeight w:val="662"/>
        </w:trPr>
        <w:tc>
          <w:tcPr>
            <w:tcW w:w="713" w:type="dxa"/>
          </w:tcPr>
          <w:p w14:paraId="3D7826B4" w14:textId="77777777" w:rsidR="005C3761" w:rsidRPr="00C54BB6" w:rsidRDefault="005C3761" w:rsidP="005C3761">
            <w:pPr>
              <w:pStyle w:val="Information"/>
              <w:jc w:val="center"/>
              <w:rPr>
                <w:noProof/>
                <w:color w:val="auto"/>
              </w:rPr>
            </w:pPr>
          </w:p>
        </w:tc>
        <w:tc>
          <w:tcPr>
            <w:tcW w:w="624" w:type="dxa"/>
            <w:tcMar>
              <w:left w:w="0" w:type="dxa"/>
              <w:right w:w="0" w:type="dxa"/>
            </w:tcMar>
            <w:vAlign w:val="center"/>
          </w:tcPr>
          <w:p w14:paraId="4571A9B2" w14:textId="77777777" w:rsidR="005C3761" w:rsidRPr="00C54BB6" w:rsidRDefault="005C3761" w:rsidP="005C3761">
            <w:pPr>
              <w:pStyle w:val="Information"/>
              <w:jc w:val="center"/>
              <w:rPr>
                <w:rFonts w:ascii="Calibri" w:hAnsi="Calibri" w:cs="Calibri"/>
                <w:b/>
                <w:bCs/>
                <w:color w:val="auto"/>
              </w:rPr>
            </w:pPr>
            <w:r w:rsidRPr="00C54BB6">
              <w:rPr>
                <w:b/>
                <w:bCs/>
                <w:noProof/>
                <w:color w:val="auto"/>
              </w:rPr>
              <mc:AlternateContent>
                <mc:Choice Requires="wpg">
                  <w:drawing>
                    <wp:inline distT="0" distB="0" distL="0" distR="0" wp14:anchorId="78309994" wp14:editId="7B80BF98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F4A65A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pSS9jIAAO7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1" w:type="dxa"/>
            <w:vAlign w:val="center"/>
          </w:tcPr>
          <w:p w14:paraId="3487F77E" w14:textId="77777777" w:rsidR="005C3761" w:rsidRPr="00C54BB6" w:rsidRDefault="005C3761" w:rsidP="005C3761">
            <w:pPr>
              <w:pStyle w:val="Information"/>
              <w:rPr>
                <w:b/>
                <w:bCs/>
                <w:color w:val="auto"/>
                <w:sz w:val="22"/>
                <w:szCs w:val="18"/>
              </w:rPr>
            </w:pPr>
            <w:r w:rsidRPr="00C54BB6">
              <w:rPr>
                <w:b/>
                <w:bCs/>
                <w:color w:val="auto"/>
                <w:sz w:val="22"/>
                <w:szCs w:val="18"/>
              </w:rPr>
              <w:t>www.arunlalto.com</w:t>
            </w:r>
          </w:p>
        </w:tc>
        <w:tc>
          <w:tcPr>
            <w:tcW w:w="419" w:type="dxa"/>
            <w:vMerge/>
          </w:tcPr>
          <w:p w14:paraId="5F2E70D7" w14:textId="77777777" w:rsidR="005C3761" w:rsidRPr="00C54BB6" w:rsidRDefault="005C3761" w:rsidP="005C3761">
            <w:pPr>
              <w:pStyle w:val="Information"/>
              <w:rPr>
                <w:rFonts w:ascii="Times New Roman" w:hAnsi="Times New Roman"/>
                <w:color w:val="auto"/>
              </w:rPr>
            </w:pPr>
          </w:p>
        </w:tc>
        <w:tc>
          <w:tcPr>
            <w:tcW w:w="6546" w:type="dxa"/>
            <w:vMerge/>
          </w:tcPr>
          <w:p w14:paraId="13ABE0AB" w14:textId="77777777" w:rsidR="005C3761" w:rsidRPr="00C54BB6" w:rsidRDefault="005C3761" w:rsidP="005C3761">
            <w:pPr>
              <w:pStyle w:val="Heading1"/>
              <w:rPr>
                <w:color w:val="auto"/>
              </w:rPr>
            </w:pPr>
          </w:p>
        </w:tc>
      </w:tr>
      <w:tr w:rsidR="00C54BB6" w:rsidRPr="00C54BB6" w14:paraId="5F235834" w14:textId="77777777" w:rsidTr="001C26FC">
        <w:trPr>
          <w:trHeight w:val="5232"/>
        </w:trPr>
        <w:tc>
          <w:tcPr>
            <w:tcW w:w="713" w:type="dxa"/>
          </w:tcPr>
          <w:p w14:paraId="2033150E" w14:textId="77777777" w:rsidR="005C3761" w:rsidRPr="00C54BB6" w:rsidRDefault="005C3761" w:rsidP="005C3761">
            <w:pPr>
              <w:rPr>
                <w:rFonts w:ascii="Calibri" w:hAnsi="Calibri" w:cs="Calibri"/>
              </w:rPr>
            </w:pPr>
          </w:p>
        </w:tc>
        <w:tc>
          <w:tcPr>
            <w:tcW w:w="3116" w:type="dxa"/>
            <w:gridSpan w:val="2"/>
          </w:tcPr>
          <w:p w14:paraId="259AA1E1" w14:textId="77777777" w:rsidR="00006CE9" w:rsidRPr="00C54BB6" w:rsidRDefault="00006CE9" w:rsidP="00006CE9">
            <w:pPr>
              <w:pStyle w:val="Information"/>
              <w:rPr>
                <w:b/>
                <w:bCs/>
                <w:color w:val="auto"/>
                <w:sz w:val="22"/>
                <w:szCs w:val="18"/>
              </w:rPr>
            </w:pPr>
          </w:p>
          <w:p w14:paraId="57E5D9BB" w14:textId="3B1812EB" w:rsidR="00246B2F" w:rsidRPr="001C26FC" w:rsidRDefault="00246B2F" w:rsidP="00006CE9">
            <w:pPr>
              <w:pStyle w:val="Information"/>
              <w:jc w:val="center"/>
              <w:rPr>
                <w:b/>
                <w:bCs/>
                <w:color w:val="auto"/>
                <w:sz w:val="24"/>
                <w:szCs w:val="20"/>
                <w:u w:val="single"/>
              </w:rPr>
            </w:pPr>
            <w:r w:rsidRPr="00BB3560">
              <w:rPr>
                <w:b/>
                <w:bCs/>
                <w:color w:val="0070C0"/>
                <w:sz w:val="24"/>
                <w:szCs w:val="20"/>
                <w:u w:val="single"/>
              </w:rPr>
              <w:t>Personal Information</w:t>
            </w:r>
          </w:p>
          <w:p w14:paraId="27DEC675" w14:textId="77777777" w:rsidR="00246B2F" w:rsidRPr="00C54BB6" w:rsidRDefault="00246B2F" w:rsidP="00006CE9">
            <w:pPr>
              <w:pStyle w:val="Information"/>
              <w:rPr>
                <w:b/>
                <w:bCs/>
                <w:color w:val="auto"/>
                <w:sz w:val="22"/>
                <w:szCs w:val="18"/>
              </w:rPr>
            </w:pPr>
          </w:p>
          <w:p w14:paraId="3294188B" w14:textId="1F3C12B0" w:rsidR="00006CE9" w:rsidRPr="001C26FC" w:rsidRDefault="00246B2F" w:rsidP="00006CE9">
            <w:pPr>
              <w:pStyle w:val="Information"/>
              <w:spacing w:line="480" w:lineRule="auto"/>
              <w:rPr>
                <w:color w:val="auto"/>
                <w:sz w:val="22"/>
                <w:szCs w:val="18"/>
              </w:rPr>
            </w:pPr>
            <w:r w:rsidRPr="001C26FC">
              <w:rPr>
                <w:color w:val="auto"/>
                <w:sz w:val="22"/>
                <w:szCs w:val="18"/>
              </w:rPr>
              <w:t>Age</w:t>
            </w:r>
            <w:r w:rsidR="00006CE9" w:rsidRPr="001C26FC">
              <w:rPr>
                <w:color w:val="auto"/>
                <w:sz w:val="22"/>
                <w:szCs w:val="18"/>
              </w:rPr>
              <w:t xml:space="preserve">                </w:t>
            </w:r>
            <w:r w:rsidR="001C26FC" w:rsidRPr="001C26FC">
              <w:rPr>
                <w:color w:val="auto"/>
                <w:sz w:val="22"/>
                <w:szCs w:val="18"/>
              </w:rPr>
              <w:t xml:space="preserve"> </w:t>
            </w:r>
            <w:r w:rsidR="00006CE9" w:rsidRPr="001C26FC">
              <w:rPr>
                <w:color w:val="auto"/>
                <w:sz w:val="22"/>
                <w:szCs w:val="18"/>
              </w:rPr>
              <w:t xml:space="preserve">   </w:t>
            </w:r>
            <w:proofErr w:type="gramStart"/>
            <w:r w:rsidR="00006CE9" w:rsidRPr="001C26FC">
              <w:rPr>
                <w:color w:val="auto"/>
                <w:sz w:val="22"/>
                <w:szCs w:val="18"/>
              </w:rPr>
              <w:t xml:space="preserve"> </w:t>
            </w:r>
            <w:r w:rsidR="001C26FC" w:rsidRPr="001C26FC">
              <w:rPr>
                <w:color w:val="auto"/>
                <w:sz w:val="22"/>
                <w:szCs w:val="18"/>
              </w:rPr>
              <w:t xml:space="preserve"> :</w:t>
            </w:r>
            <w:proofErr w:type="gramEnd"/>
            <w:r w:rsidR="00006CE9" w:rsidRPr="001C26FC">
              <w:rPr>
                <w:color w:val="auto"/>
                <w:sz w:val="22"/>
                <w:szCs w:val="18"/>
              </w:rPr>
              <w:t xml:space="preserve">   </w:t>
            </w:r>
            <w:r w:rsidR="002C0361">
              <w:rPr>
                <w:color w:val="auto"/>
                <w:sz w:val="22"/>
                <w:szCs w:val="18"/>
              </w:rPr>
              <w:t>33</w:t>
            </w:r>
          </w:p>
          <w:p w14:paraId="488AE99E" w14:textId="0C2107FB" w:rsidR="00246B2F" w:rsidRPr="001C26FC" w:rsidRDefault="00246B2F" w:rsidP="00006CE9">
            <w:pPr>
              <w:pStyle w:val="Information"/>
              <w:spacing w:line="480" w:lineRule="auto"/>
              <w:rPr>
                <w:color w:val="auto"/>
                <w:sz w:val="22"/>
                <w:szCs w:val="18"/>
              </w:rPr>
            </w:pPr>
            <w:r w:rsidRPr="001C26FC">
              <w:rPr>
                <w:color w:val="auto"/>
                <w:sz w:val="22"/>
                <w:szCs w:val="18"/>
              </w:rPr>
              <w:t>Date of Birth</w:t>
            </w:r>
            <w:r w:rsidR="00006CE9" w:rsidRPr="001C26FC">
              <w:rPr>
                <w:color w:val="auto"/>
                <w:sz w:val="22"/>
                <w:szCs w:val="18"/>
              </w:rPr>
              <w:t xml:space="preserve">   </w:t>
            </w:r>
            <w:r w:rsidR="001C26FC" w:rsidRPr="001C26FC">
              <w:rPr>
                <w:color w:val="auto"/>
                <w:sz w:val="22"/>
                <w:szCs w:val="18"/>
              </w:rPr>
              <w:t xml:space="preserve"> </w:t>
            </w:r>
            <w:proofErr w:type="gramStart"/>
            <w:r w:rsidR="001C26FC" w:rsidRPr="001C26FC">
              <w:rPr>
                <w:color w:val="auto"/>
                <w:sz w:val="22"/>
                <w:szCs w:val="18"/>
              </w:rPr>
              <w:t xml:space="preserve">  :</w:t>
            </w:r>
            <w:proofErr w:type="gramEnd"/>
            <w:r w:rsidR="00006CE9" w:rsidRPr="001C26FC">
              <w:rPr>
                <w:color w:val="auto"/>
                <w:sz w:val="22"/>
                <w:szCs w:val="18"/>
              </w:rPr>
              <w:t xml:space="preserve">   06/11/1991</w:t>
            </w:r>
          </w:p>
          <w:p w14:paraId="2CE791A8" w14:textId="72BC847C" w:rsidR="00246B2F" w:rsidRPr="001C26FC" w:rsidRDefault="00246B2F" w:rsidP="00006CE9">
            <w:pPr>
              <w:pStyle w:val="Information"/>
              <w:spacing w:line="480" w:lineRule="auto"/>
              <w:rPr>
                <w:color w:val="auto"/>
                <w:sz w:val="22"/>
                <w:szCs w:val="18"/>
              </w:rPr>
            </w:pPr>
            <w:r w:rsidRPr="001C26FC">
              <w:rPr>
                <w:color w:val="auto"/>
                <w:sz w:val="22"/>
                <w:szCs w:val="18"/>
              </w:rPr>
              <w:t>Gender</w:t>
            </w:r>
            <w:r w:rsidR="00006CE9" w:rsidRPr="001C26FC">
              <w:rPr>
                <w:color w:val="auto"/>
                <w:sz w:val="22"/>
                <w:szCs w:val="18"/>
              </w:rPr>
              <w:t xml:space="preserve">              </w:t>
            </w:r>
            <w:proofErr w:type="gramStart"/>
            <w:r w:rsidR="00006CE9" w:rsidRPr="001C26FC">
              <w:rPr>
                <w:color w:val="auto"/>
                <w:sz w:val="22"/>
                <w:szCs w:val="18"/>
              </w:rPr>
              <w:t xml:space="preserve">  :</w:t>
            </w:r>
            <w:proofErr w:type="gramEnd"/>
            <w:r w:rsidR="00006CE9" w:rsidRPr="001C26FC">
              <w:rPr>
                <w:color w:val="auto"/>
                <w:sz w:val="22"/>
                <w:szCs w:val="18"/>
              </w:rPr>
              <w:t xml:space="preserve">   Male</w:t>
            </w:r>
          </w:p>
          <w:p w14:paraId="6C4D6351" w14:textId="7CCE4962" w:rsidR="00246B2F" w:rsidRPr="001C26FC" w:rsidRDefault="00246B2F" w:rsidP="00416004">
            <w:pPr>
              <w:pStyle w:val="Information"/>
              <w:spacing w:line="480" w:lineRule="auto"/>
              <w:ind w:right="-120"/>
              <w:rPr>
                <w:color w:val="auto"/>
                <w:sz w:val="22"/>
                <w:szCs w:val="18"/>
              </w:rPr>
            </w:pPr>
            <w:r w:rsidRPr="001C26FC">
              <w:rPr>
                <w:color w:val="auto"/>
                <w:sz w:val="22"/>
                <w:szCs w:val="18"/>
              </w:rPr>
              <w:t>Father’s name</w:t>
            </w:r>
            <w:r w:rsidRPr="001C26FC">
              <w:rPr>
                <w:color w:val="auto"/>
                <w:sz w:val="22"/>
                <w:szCs w:val="18"/>
              </w:rPr>
              <w:tab/>
              <w:t>:  Chan</w:t>
            </w:r>
            <w:r w:rsidR="00416004" w:rsidRPr="001C26FC">
              <w:rPr>
                <w:color w:val="auto"/>
                <w:sz w:val="22"/>
                <w:szCs w:val="18"/>
              </w:rPr>
              <w:t>t</w:t>
            </w:r>
            <w:r w:rsidRPr="001C26FC">
              <w:rPr>
                <w:color w:val="auto"/>
                <w:sz w:val="22"/>
                <w:szCs w:val="18"/>
              </w:rPr>
              <w:t>huk</w:t>
            </w:r>
            <w:r w:rsidR="00416004" w:rsidRPr="001C26FC">
              <w:rPr>
                <w:color w:val="auto"/>
                <w:sz w:val="22"/>
                <w:szCs w:val="18"/>
              </w:rPr>
              <w:t>k</w:t>
            </w:r>
            <w:r w:rsidRPr="001C26FC">
              <w:rPr>
                <w:color w:val="auto"/>
                <w:sz w:val="22"/>
                <w:szCs w:val="18"/>
              </w:rPr>
              <w:t>utty</w:t>
            </w:r>
          </w:p>
          <w:p w14:paraId="6FE8196D" w14:textId="77777777" w:rsidR="00246B2F" w:rsidRPr="001C26FC" w:rsidRDefault="00246B2F" w:rsidP="00006CE9">
            <w:pPr>
              <w:pStyle w:val="Information"/>
              <w:spacing w:line="480" w:lineRule="auto"/>
              <w:rPr>
                <w:color w:val="auto"/>
                <w:sz w:val="22"/>
                <w:szCs w:val="18"/>
              </w:rPr>
            </w:pPr>
            <w:r w:rsidRPr="001C26FC">
              <w:rPr>
                <w:color w:val="auto"/>
                <w:sz w:val="22"/>
                <w:szCs w:val="18"/>
              </w:rPr>
              <w:t>Mother’s name</w:t>
            </w:r>
            <w:r w:rsidRPr="001C26FC">
              <w:rPr>
                <w:color w:val="auto"/>
                <w:sz w:val="22"/>
                <w:szCs w:val="18"/>
              </w:rPr>
              <w:tab/>
              <w:t>:   Sherly</w:t>
            </w:r>
          </w:p>
          <w:p w14:paraId="3624664E" w14:textId="77777777" w:rsidR="00246B2F" w:rsidRPr="001C26FC" w:rsidRDefault="00246B2F" w:rsidP="00006CE9">
            <w:pPr>
              <w:pStyle w:val="Information"/>
              <w:spacing w:line="480" w:lineRule="auto"/>
              <w:rPr>
                <w:color w:val="auto"/>
                <w:sz w:val="22"/>
                <w:szCs w:val="18"/>
              </w:rPr>
            </w:pPr>
            <w:r w:rsidRPr="001C26FC">
              <w:rPr>
                <w:color w:val="auto"/>
                <w:sz w:val="22"/>
                <w:szCs w:val="18"/>
              </w:rPr>
              <w:t>Nationality</w:t>
            </w:r>
            <w:r w:rsidRPr="001C26FC">
              <w:rPr>
                <w:color w:val="auto"/>
                <w:sz w:val="22"/>
                <w:szCs w:val="18"/>
              </w:rPr>
              <w:tab/>
              <w:t>:   Indian</w:t>
            </w:r>
          </w:p>
          <w:p w14:paraId="12BACF44" w14:textId="34083CFA" w:rsidR="00246B2F" w:rsidRPr="00C54BB6" w:rsidRDefault="00246B2F" w:rsidP="00006CE9">
            <w:pPr>
              <w:pStyle w:val="Information"/>
              <w:spacing w:line="480" w:lineRule="auto"/>
              <w:rPr>
                <w:b/>
                <w:bCs/>
                <w:color w:val="auto"/>
                <w:sz w:val="22"/>
                <w:szCs w:val="18"/>
              </w:rPr>
            </w:pPr>
            <w:r w:rsidRPr="001C26FC">
              <w:rPr>
                <w:color w:val="auto"/>
                <w:sz w:val="22"/>
                <w:szCs w:val="18"/>
              </w:rPr>
              <w:t>Religion</w:t>
            </w:r>
            <w:r w:rsidR="00006CE9" w:rsidRPr="001C26FC">
              <w:rPr>
                <w:color w:val="auto"/>
                <w:sz w:val="22"/>
                <w:szCs w:val="18"/>
              </w:rPr>
              <w:t xml:space="preserve">   </w:t>
            </w:r>
            <w:r w:rsidRPr="001C26FC">
              <w:rPr>
                <w:color w:val="auto"/>
                <w:sz w:val="22"/>
                <w:szCs w:val="18"/>
              </w:rPr>
              <w:tab/>
              <w:t>:   Hindu</w:t>
            </w:r>
          </w:p>
          <w:p w14:paraId="62BB8876" w14:textId="77777777" w:rsidR="005C3761" w:rsidRPr="00C54BB6" w:rsidRDefault="005C3761" w:rsidP="00006CE9">
            <w:pPr>
              <w:pStyle w:val="Information"/>
              <w:rPr>
                <w:b/>
                <w:bCs/>
                <w:color w:val="auto"/>
                <w:sz w:val="22"/>
                <w:szCs w:val="18"/>
              </w:rPr>
            </w:pPr>
          </w:p>
        </w:tc>
        <w:tc>
          <w:tcPr>
            <w:tcW w:w="419" w:type="dxa"/>
          </w:tcPr>
          <w:p w14:paraId="4F6EF08E" w14:textId="77777777" w:rsidR="005C3761" w:rsidRPr="00C54BB6" w:rsidRDefault="005C3761" w:rsidP="005C3761"/>
        </w:tc>
        <w:tc>
          <w:tcPr>
            <w:tcW w:w="6546" w:type="dxa"/>
            <w:vMerge/>
          </w:tcPr>
          <w:p w14:paraId="6E0F61AF" w14:textId="77777777" w:rsidR="005C3761" w:rsidRPr="00C54BB6" w:rsidRDefault="005C3761" w:rsidP="005C3761"/>
        </w:tc>
      </w:tr>
    </w:tbl>
    <w:p w14:paraId="69FBB6CD" w14:textId="7D6E926D" w:rsidR="007F5B63" w:rsidRPr="00C54BB6" w:rsidRDefault="007F07E0" w:rsidP="00416004">
      <w:pPr>
        <w:pStyle w:val="BodyText"/>
      </w:pPr>
      <w:r>
        <w:rPr>
          <w:rFonts w:ascii="Calibri" w:hAnsi="Calibri" w:cs="Calibri"/>
          <w:noProof/>
          <w:sz w:val="22"/>
          <w:szCs w:val="24"/>
        </w:rPr>
        <w:drawing>
          <wp:anchor distT="0" distB="0" distL="114300" distR="114300" simplePos="0" relativeHeight="251660288" behindDoc="0" locked="0" layoutInCell="1" allowOverlap="1" wp14:anchorId="0DDFBB16" wp14:editId="410BCE2B">
            <wp:simplePos x="0" y="0"/>
            <wp:positionH relativeFrom="column">
              <wp:posOffset>5438775</wp:posOffset>
            </wp:positionH>
            <wp:positionV relativeFrom="paragraph">
              <wp:posOffset>-10104120</wp:posOffset>
            </wp:positionV>
            <wp:extent cx="925830" cy="925830"/>
            <wp:effectExtent l="0" t="0" r="762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10-14 at 5.26.21 PM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83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F5B63" w:rsidRPr="00C54BB6" w:rsidSect="00416004">
      <w:headerReference w:type="default" r:id="rId22"/>
      <w:type w:val="continuous"/>
      <w:pgSz w:w="11906" w:h="16838" w:code="9"/>
      <w:pgMar w:top="1267" w:right="1138" w:bottom="144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F1EC77" w14:textId="77777777" w:rsidR="003D56C8" w:rsidRDefault="003D56C8" w:rsidP="00590471">
      <w:r>
        <w:separator/>
      </w:r>
    </w:p>
  </w:endnote>
  <w:endnote w:type="continuationSeparator" w:id="0">
    <w:p w14:paraId="65895AD2" w14:textId="77777777" w:rsidR="003D56C8" w:rsidRDefault="003D56C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Bitter">
    <w:altName w:val="Calibri"/>
    <w:charset w:val="00"/>
    <w:family w:val="auto"/>
    <w:pitch w:val="variable"/>
    <w:sig w:usb0="800000AF" w:usb1="40002042" w:usb2="00000000" w:usb3="00000000" w:csb0="0000009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no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91BCA2" w14:textId="77777777" w:rsidR="003D56C8" w:rsidRDefault="003D56C8" w:rsidP="00590471">
      <w:r>
        <w:separator/>
      </w:r>
    </w:p>
  </w:footnote>
  <w:footnote w:type="continuationSeparator" w:id="0">
    <w:p w14:paraId="1A02DEE6" w14:textId="77777777" w:rsidR="003D56C8" w:rsidRDefault="003D56C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302643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B66FCB5" wp14:editId="78F96EA9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94DB00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F12E38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EA4634C"/>
    <w:multiLevelType w:val="hybridMultilevel"/>
    <w:tmpl w:val="3E14DE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823BA6"/>
    <w:multiLevelType w:val="hybridMultilevel"/>
    <w:tmpl w:val="2EBE8A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9274B0"/>
    <w:multiLevelType w:val="hybridMultilevel"/>
    <w:tmpl w:val="8894F5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7227DB"/>
    <w:multiLevelType w:val="hybridMultilevel"/>
    <w:tmpl w:val="6234C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D90173"/>
    <w:multiLevelType w:val="hybridMultilevel"/>
    <w:tmpl w:val="72D01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7"/>
  </w:num>
  <w:num w:numId="8">
    <w:abstractNumId w:val="4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516"/>
    <w:rsid w:val="00006CE9"/>
    <w:rsid w:val="00050199"/>
    <w:rsid w:val="00060042"/>
    <w:rsid w:val="0008685D"/>
    <w:rsid w:val="00090860"/>
    <w:rsid w:val="00112FD7"/>
    <w:rsid w:val="001262FB"/>
    <w:rsid w:val="00134A60"/>
    <w:rsid w:val="00150ABD"/>
    <w:rsid w:val="00172DD5"/>
    <w:rsid w:val="001946FC"/>
    <w:rsid w:val="001C26FC"/>
    <w:rsid w:val="001E4802"/>
    <w:rsid w:val="00222466"/>
    <w:rsid w:val="00236B48"/>
    <w:rsid w:val="00246B2F"/>
    <w:rsid w:val="0024753C"/>
    <w:rsid w:val="00276026"/>
    <w:rsid w:val="002B4549"/>
    <w:rsid w:val="002C0361"/>
    <w:rsid w:val="002C1E26"/>
    <w:rsid w:val="002C4447"/>
    <w:rsid w:val="002D53AD"/>
    <w:rsid w:val="00310F17"/>
    <w:rsid w:val="00322A46"/>
    <w:rsid w:val="003326CB"/>
    <w:rsid w:val="00341CD1"/>
    <w:rsid w:val="00353B60"/>
    <w:rsid w:val="00376291"/>
    <w:rsid w:val="00380FD1"/>
    <w:rsid w:val="00383D02"/>
    <w:rsid w:val="00385DE7"/>
    <w:rsid w:val="003D1B71"/>
    <w:rsid w:val="003D56C8"/>
    <w:rsid w:val="003D5D08"/>
    <w:rsid w:val="00416004"/>
    <w:rsid w:val="0049019F"/>
    <w:rsid w:val="004E158A"/>
    <w:rsid w:val="005541C0"/>
    <w:rsid w:val="00562754"/>
    <w:rsid w:val="00565C77"/>
    <w:rsid w:val="0056708E"/>
    <w:rsid w:val="005801E5"/>
    <w:rsid w:val="00590471"/>
    <w:rsid w:val="005C3761"/>
    <w:rsid w:val="005D01FA"/>
    <w:rsid w:val="00626E60"/>
    <w:rsid w:val="00653E17"/>
    <w:rsid w:val="00663244"/>
    <w:rsid w:val="00666C2B"/>
    <w:rsid w:val="006A08E8"/>
    <w:rsid w:val="006D79A8"/>
    <w:rsid w:val="0072353B"/>
    <w:rsid w:val="007575B6"/>
    <w:rsid w:val="007B3C81"/>
    <w:rsid w:val="007D67CA"/>
    <w:rsid w:val="007E668F"/>
    <w:rsid w:val="007F07E0"/>
    <w:rsid w:val="007F5B63"/>
    <w:rsid w:val="00803A0A"/>
    <w:rsid w:val="00846CB9"/>
    <w:rsid w:val="008566AA"/>
    <w:rsid w:val="00857DA2"/>
    <w:rsid w:val="008658CF"/>
    <w:rsid w:val="00876E92"/>
    <w:rsid w:val="008A1E6E"/>
    <w:rsid w:val="008C024F"/>
    <w:rsid w:val="008C2CFC"/>
    <w:rsid w:val="008C5AEE"/>
    <w:rsid w:val="00912DC8"/>
    <w:rsid w:val="009475DC"/>
    <w:rsid w:val="009520BF"/>
    <w:rsid w:val="00964A84"/>
    <w:rsid w:val="00967B93"/>
    <w:rsid w:val="009D090F"/>
    <w:rsid w:val="009D236E"/>
    <w:rsid w:val="00A31464"/>
    <w:rsid w:val="00A31B16"/>
    <w:rsid w:val="00A33613"/>
    <w:rsid w:val="00A47A8D"/>
    <w:rsid w:val="00A548EF"/>
    <w:rsid w:val="00AC6C7E"/>
    <w:rsid w:val="00AC6E2F"/>
    <w:rsid w:val="00AE0516"/>
    <w:rsid w:val="00B4158A"/>
    <w:rsid w:val="00B6466C"/>
    <w:rsid w:val="00BB1B5D"/>
    <w:rsid w:val="00BB3560"/>
    <w:rsid w:val="00BC22C7"/>
    <w:rsid w:val="00BD195A"/>
    <w:rsid w:val="00C07240"/>
    <w:rsid w:val="00C14078"/>
    <w:rsid w:val="00C54BB6"/>
    <w:rsid w:val="00C84BD4"/>
    <w:rsid w:val="00CE1E3D"/>
    <w:rsid w:val="00D053FA"/>
    <w:rsid w:val="00D84EC2"/>
    <w:rsid w:val="00DC3F0A"/>
    <w:rsid w:val="00E26AED"/>
    <w:rsid w:val="00E73AB8"/>
    <w:rsid w:val="00E90A60"/>
    <w:rsid w:val="00ED47F7"/>
    <w:rsid w:val="00EE7E09"/>
    <w:rsid w:val="00F0223C"/>
    <w:rsid w:val="00F11042"/>
    <w:rsid w:val="00F24006"/>
    <w:rsid w:val="00F3235D"/>
    <w:rsid w:val="00F32393"/>
    <w:rsid w:val="00F86AB4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58C496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customStyle="1" w:styleId="SubsectionText">
    <w:name w:val="Subsection Text"/>
    <w:basedOn w:val="Normal"/>
    <w:uiPriority w:val="5"/>
    <w:qFormat/>
    <w:rsid w:val="00AE0516"/>
    <w:pPr>
      <w:widowControl/>
      <w:autoSpaceDE/>
      <w:autoSpaceDN/>
      <w:adjustRightInd/>
      <w:spacing w:after="320" w:line="276" w:lineRule="auto"/>
      <w:contextualSpacing/>
    </w:pPr>
    <w:rPr>
      <w:rFonts w:eastAsiaTheme="minorHAnsi"/>
      <w:color w:val="000000" w:themeColor="text1"/>
      <w:sz w:val="20"/>
      <w:szCs w:val="20"/>
      <w:lang w:eastAsia="ja-JP"/>
    </w:rPr>
  </w:style>
  <w:style w:type="paragraph" w:customStyle="1" w:styleId="Section">
    <w:name w:val="Section"/>
    <w:basedOn w:val="Normal"/>
    <w:next w:val="Normal"/>
    <w:link w:val="SectionChar"/>
    <w:uiPriority w:val="1"/>
    <w:qFormat/>
    <w:rsid w:val="00AE0516"/>
    <w:pPr>
      <w:widowControl/>
      <w:autoSpaceDE/>
      <w:autoSpaceDN/>
      <w:adjustRightInd/>
      <w:spacing w:after="120"/>
      <w:contextualSpacing/>
    </w:pPr>
    <w:rPr>
      <w:rFonts w:asciiTheme="majorHAnsi" w:eastAsiaTheme="minorHAnsi" w:hAnsiTheme="majorHAnsi"/>
      <w:b/>
      <w:color w:val="0072C7" w:themeColor="accent2"/>
      <w:sz w:val="24"/>
      <w:szCs w:val="20"/>
      <w:lang w:eastAsia="ja-JP"/>
    </w:rPr>
  </w:style>
  <w:style w:type="character" w:customStyle="1" w:styleId="SectionChar">
    <w:name w:val="Section Char"/>
    <w:basedOn w:val="DefaultParagraphFont"/>
    <w:link w:val="Section"/>
    <w:uiPriority w:val="1"/>
    <w:rsid w:val="00AE0516"/>
    <w:rPr>
      <w:rFonts w:asciiTheme="majorHAnsi" w:eastAsiaTheme="minorHAnsi" w:hAnsiTheme="majorHAnsi"/>
      <w:b/>
      <w:color w:val="0072C7" w:themeColor="accent2"/>
      <w:sz w:val="24"/>
      <w:szCs w:val="20"/>
      <w:lang w:eastAsia="ja-JP"/>
    </w:rPr>
  </w:style>
  <w:style w:type="paragraph" w:customStyle="1" w:styleId="Subsection">
    <w:name w:val="Subsection"/>
    <w:basedOn w:val="Normal"/>
    <w:link w:val="SubsectionChar"/>
    <w:uiPriority w:val="3"/>
    <w:qFormat/>
    <w:rsid w:val="00AC6E2F"/>
    <w:pPr>
      <w:widowControl/>
      <w:autoSpaceDE/>
      <w:autoSpaceDN/>
      <w:adjustRightInd/>
      <w:spacing w:before="40" w:after="80"/>
    </w:pPr>
    <w:rPr>
      <w:rFonts w:asciiTheme="majorHAnsi" w:eastAsiaTheme="minorHAnsi" w:hAnsiTheme="majorHAnsi"/>
      <w:b/>
      <w:color w:val="2C567A" w:themeColor="accent1"/>
      <w:sz w:val="18"/>
      <w:szCs w:val="20"/>
      <w:lang w:eastAsia="ja-JP"/>
    </w:rPr>
  </w:style>
  <w:style w:type="character" w:customStyle="1" w:styleId="SubsectionChar">
    <w:name w:val="Subsection Char"/>
    <w:basedOn w:val="DefaultParagraphFont"/>
    <w:link w:val="Subsection"/>
    <w:uiPriority w:val="3"/>
    <w:rsid w:val="00AC6E2F"/>
    <w:rPr>
      <w:rFonts w:asciiTheme="majorHAnsi" w:eastAsiaTheme="minorHAnsi" w:hAnsiTheme="majorHAnsi"/>
      <w:b/>
      <w:color w:val="2C567A" w:themeColor="accent1"/>
      <w:sz w:val="18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4160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4160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mailto:arunlalto@gmail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gif"/><Relationship Id="rId24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gif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A75E2F8F55D40589FC516E36B9F68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DD4F88-9AAA-4404-B507-E79EE7402983}"/>
      </w:docPartPr>
      <w:docPartBody>
        <w:p w:rsidR="00266B76" w:rsidRDefault="00B5029F" w:rsidP="00B5029F">
          <w:pPr>
            <w:pStyle w:val="6A75E2F8F55D40589FC516E36B9F680C"/>
          </w:pPr>
          <w:r w:rsidRPr="00AC6C7E">
            <w:t>Experience</w:t>
          </w:r>
        </w:p>
      </w:docPartBody>
    </w:docPart>
    <w:docPart>
      <w:docPartPr>
        <w:name w:val="69C4870ACF054444ACC82C71BDECE5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80FD97-8445-4D43-8114-A0D6C4571810}"/>
      </w:docPartPr>
      <w:docPartBody>
        <w:p w:rsidR="00266B76" w:rsidRDefault="00B5029F" w:rsidP="00B5029F">
          <w:pPr>
            <w:pStyle w:val="69C4870ACF054444ACC82C71BDECE545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Bitter">
    <w:altName w:val="Calibri"/>
    <w:charset w:val="00"/>
    <w:family w:val="auto"/>
    <w:pitch w:val="variable"/>
    <w:sig w:usb0="800000AF" w:usb1="40002042" w:usb2="00000000" w:usb3="00000000" w:csb0="0000009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no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29F"/>
    <w:rsid w:val="00000C0C"/>
    <w:rsid w:val="001A34EF"/>
    <w:rsid w:val="00266B76"/>
    <w:rsid w:val="00486CB1"/>
    <w:rsid w:val="00553C02"/>
    <w:rsid w:val="00A9692E"/>
    <w:rsid w:val="00B14425"/>
    <w:rsid w:val="00B50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D12B4B81A7418BB6CAA24D26E0114C">
    <w:name w:val="CAD12B4B81A7418BB6CAA24D26E0114C"/>
  </w:style>
  <w:style w:type="paragraph" w:customStyle="1" w:styleId="4DA34DC300AC42AD96AB97DD5840946A">
    <w:name w:val="4DA34DC300AC42AD96AB97DD5840946A"/>
  </w:style>
  <w:style w:type="paragraph" w:customStyle="1" w:styleId="6A48A09FC60143B2A0BCB72E974F5D2A">
    <w:name w:val="6A48A09FC60143B2A0BCB72E974F5D2A"/>
  </w:style>
  <w:style w:type="paragraph" w:customStyle="1" w:styleId="4EF701C9E76A45B59281A68CC9F19CA9">
    <w:name w:val="4EF701C9E76A45B59281A68CC9F19CA9"/>
  </w:style>
  <w:style w:type="paragraph" w:customStyle="1" w:styleId="4C60FB7E754847DF90A7CA5366E57FB6">
    <w:name w:val="4C60FB7E754847DF90A7CA5366E57FB6"/>
  </w:style>
  <w:style w:type="paragraph" w:customStyle="1" w:styleId="D50164386485425EB0744BF9083E24F3">
    <w:name w:val="D50164386485425EB0744BF9083E24F3"/>
  </w:style>
  <w:style w:type="paragraph" w:customStyle="1" w:styleId="70605B6F47104359A48D4C94969D97DA">
    <w:name w:val="70605B6F47104359A48D4C94969D97DA"/>
  </w:style>
  <w:style w:type="paragraph" w:customStyle="1" w:styleId="AB50566B84CB40649256A6650376919F">
    <w:name w:val="AB50566B84CB40649256A6650376919F"/>
  </w:style>
  <w:style w:type="paragraph" w:customStyle="1" w:styleId="5470E3078FD847278B365DE5F879FB6D">
    <w:name w:val="5470E3078FD847278B365DE5F879FB6D"/>
  </w:style>
  <w:style w:type="paragraph" w:customStyle="1" w:styleId="180B0AEC72E349CF9436D6875D9DFE6C">
    <w:name w:val="180B0AEC72E349CF9436D6875D9DFE6C"/>
  </w:style>
  <w:style w:type="paragraph" w:customStyle="1" w:styleId="38EEFF58353140B1902D841172666BC9">
    <w:name w:val="38EEFF58353140B1902D841172666BC9"/>
  </w:style>
  <w:style w:type="paragraph" w:customStyle="1" w:styleId="CCC0BD3AA5B5404AB1BCAFCE718262CD">
    <w:name w:val="CCC0BD3AA5B5404AB1BCAFCE718262CD"/>
  </w:style>
  <w:style w:type="paragraph" w:customStyle="1" w:styleId="BA352D8159AD446CB887F910113DF6E0">
    <w:name w:val="BA352D8159AD446CB887F910113DF6E0"/>
  </w:style>
  <w:style w:type="paragraph" w:customStyle="1" w:styleId="69168D8203074BAFAC4B2AE13842DD39">
    <w:name w:val="69168D8203074BAFAC4B2AE13842DD39"/>
  </w:style>
  <w:style w:type="paragraph" w:customStyle="1" w:styleId="89F32DFB9A7548CFB8EFD817EFF41B36">
    <w:name w:val="89F32DFB9A7548CFB8EFD817EFF41B36"/>
  </w:style>
  <w:style w:type="paragraph" w:customStyle="1" w:styleId="B8917441622B41BAABEA35D3001B85B5">
    <w:name w:val="B8917441622B41BAABEA35D3001B85B5"/>
  </w:style>
  <w:style w:type="paragraph" w:customStyle="1" w:styleId="BE2F74C920294E9483E60543C714194D">
    <w:name w:val="BE2F74C920294E9483E60543C714194D"/>
  </w:style>
  <w:style w:type="paragraph" w:customStyle="1" w:styleId="5A19EC3B100B4FA0BDE330A8051FE221">
    <w:name w:val="5A19EC3B100B4FA0BDE330A8051FE221"/>
  </w:style>
  <w:style w:type="paragraph" w:customStyle="1" w:styleId="CF746A926F0C42E3B6BE0F99B8821DE2">
    <w:name w:val="CF746A926F0C42E3B6BE0F99B8821DE2"/>
  </w:style>
  <w:style w:type="paragraph" w:customStyle="1" w:styleId="F6FCF8BB8B5441A0A4C5B3795409B8CD">
    <w:name w:val="F6FCF8BB8B5441A0A4C5B3795409B8CD"/>
  </w:style>
  <w:style w:type="paragraph" w:customStyle="1" w:styleId="761F2358F5664275BB517ABC24D844EB">
    <w:name w:val="761F2358F5664275BB517ABC24D844EB"/>
  </w:style>
  <w:style w:type="paragraph" w:customStyle="1" w:styleId="623D420662264633A1491B561EC06185">
    <w:name w:val="623D420662264633A1491B561EC06185"/>
  </w:style>
  <w:style w:type="paragraph" w:customStyle="1" w:styleId="B09611845BC24BC19D4AD34EA8A272D8">
    <w:name w:val="B09611845BC24BC19D4AD34EA8A272D8"/>
  </w:style>
  <w:style w:type="paragraph" w:customStyle="1" w:styleId="39B7FF0054B8479A9A93951F879DA0A7">
    <w:name w:val="39B7FF0054B8479A9A93951F879DA0A7"/>
  </w:style>
  <w:style w:type="paragraph" w:customStyle="1" w:styleId="6CDCB102040C4208918E905687B2A60F">
    <w:name w:val="6CDCB102040C4208918E905687B2A60F"/>
  </w:style>
  <w:style w:type="paragraph" w:customStyle="1" w:styleId="C52DA8E03356407B856ACEFBE7981C83">
    <w:name w:val="C52DA8E03356407B856ACEFBE7981C83"/>
  </w:style>
  <w:style w:type="paragraph" w:customStyle="1" w:styleId="72B31EDD7475444CA34FCB9987609A2B">
    <w:name w:val="72B31EDD7475444CA34FCB9987609A2B"/>
  </w:style>
  <w:style w:type="paragraph" w:customStyle="1" w:styleId="E89E3200BB66406C828BA1466ABBACE0">
    <w:name w:val="E89E3200BB66406C828BA1466ABBACE0"/>
  </w:style>
  <w:style w:type="paragraph" w:customStyle="1" w:styleId="1295966C2D494A278E362DD18B9844C9">
    <w:name w:val="1295966C2D494A278E362DD18B9844C9"/>
  </w:style>
  <w:style w:type="paragraph" w:customStyle="1" w:styleId="4E818978B95F498CAFC65E5E3EC87F21">
    <w:name w:val="4E818978B95F498CAFC65E5E3EC87F21"/>
  </w:style>
  <w:style w:type="paragraph" w:customStyle="1" w:styleId="612E6B65EA164181BBB678E9ABE37DE4">
    <w:name w:val="612E6B65EA164181BBB678E9ABE37DE4"/>
  </w:style>
  <w:style w:type="paragraph" w:customStyle="1" w:styleId="61115D0FF02149388FDCA9D1AFD6965A">
    <w:name w:val="61115D0FF02149388FDCA9D1AFD6965A"/>
  </w:style>
  <w:style w:type="paragraph" w:customStyle="1" w:styleId="26C53928252D4C7B8E74354238FE11E9">
    <w:name w:val="26C53928252D4C7B8E74354238FE11E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B9D75E6DFFF4C3BA78A8DC72B0A8724">
    <w:name w:val="AB9D75E6DFFF4C3BA78A8DC72B0A8724"/>
  </w:style>
  <w:style w:type="paragraph" w:customStyle="1" w:styleId="BBDC98F0344E4D03B6B64740FDC3C0BC">
    <w:name w:val="BBDC98F0344E4D03B6B64740FDC3C0BC"/>
    <w:rsid w:val="00B5029F"/>
  </w:style>
  <w:style w:type="paragraph" w:customStyle="1" w:styleId="D933B41C8C6B4A63A6058AB0461E712D">
    <w:name w:val="D933B41C8C6B4A63A6058AB0461E712D"/>
    <w:rsid w:val="00B5029F"/>
  </w:style>
  <w:style w:type="paragraph" w:customStyle="1" w:styleId="77067CBA1FB34747A4874FB0B0635754">
    <w:name w:val="77067CBA1FB34747A4874FB0B0635754"/>
    <w:rsid w:val="00B5029F"/>
  </w:style>
  <w:style w:type="paragraph" w:customStyle="1" w:styleId="6B97575811E048279294AED2FD635061">
    <w:name w:val="6B97575811E048279294AED2FD635061"/>
    <w:rsid w:val="00B5029F"/>
  </w:style>
  <w:style w:type="paragraph" w:customStyle="1" w:styleId="A217064045F2429B9F3DF67B09948DC9">
    <w:name w:val="A217064045F2429B9F3DF67B09948DC9"/>
    <w:rsid w:val="00B5029F"/>
  </w:style>
  <w:style w:type="paragraph" w:customStyle="1" w:styleId="3B24D64DD3A8413DAAE25054FF570FA3">
    <w:name w:val="3B24D64DD3A8413DAAE25054FF570FA3"/>
    <w:rsid w:val="00B5029F"/>
  </w:style>
  <w:style w:type="paragraph" w:customStyle="1" w:styleId="EEFEABBE34964C04975A00AB5385E83B">
    <w:name w:val="EEFEABBE34964C04975A00AB5385E83B"/>
    <w:rsid w:val="00B5029F"/>
  </w:style>
  <w:style w:type="paragraph" w:customStyle="1" w:styleId="332C23D8ADB44234980B4F4F217E84EE">
    <w:name w:val="332C23D8ADB44234980B4F4F217E84EE"/>
    <w:rsid w:val="00B5029F"/>
  </w:style>
  <w:style w:type="paragraph" w:customStyle="1" w:styleId="9E1C2469E0F64F76A38EFFA4D4E9953E">
    <w:name w:val="9E1C2469E0F64F76A38EFFA4D4E9953E"/>
    <w:rsid w:val="00B5029F"/>
  </w:style>
  <w:style w:type="paragraph" w:customStyle="1" w:styleId="676E92729398404CAD41E80158F65CD1">
    <w:name w:val="676E92729398404CAD41E80158F65CD1"/>
    <w:rsid w:val="00B5029F"/>
  </w:style>
  <w:style w:type="paragraph" w:customStyle="1" w:styleId="CA810759A8604F1C8504B1EA6A6C4F34">
    <w:name w:val="CA810759A8604F1C8504B1EA6A6C4F34"/>
    <w:rsid w:val="00B5029F"/>
  </w:style>
  <w:style w:type="paragraph" w:customStyle="1" w:styleId="F0B3A74F4EA3467E958C5E5AB6A6E9F9">
    <w:name w:val="F0B3A74F4EA3467E958C5E5AB6A6E9F9"/>
    <w:rsid w:val="00B5029F"/>
  </w:style>
  <w:style w:type="paragraph" w:customStyle="1" w:styleId="B4A7409E8AC841089C011A3BFBF38C21">
    <w:name w:val="B4A7409E8AC841089C011A3BFBF38C21"/>
    <w:rsid w:val="00B5029F"/>
  </w:style>
  <w:style w:type="paragraph" w:customStyle="1" w:styleId="116EBC217B3F4A8896C6B0E92C5C146E">
    <w:name w:val="116EBC217B3F4A8896C6B0E92C5C146E"/>
    <w:rsid w:val="00B5029F"/>
  </w:style>
  <w:style w:type="paragraph" w:customStyle="1" w:styleId="17E1CB5F59364C9584516839148DECA0">
    <w:name w:val="17E1CB5F59364C9584516839148DECA0"/>
    <w:rsid w:val="00B5029F"/>
  </w:style>
  <w:style w:type="paragraph" w:customStyle="1" w:styleId="F74121462B6E47C6BDF9CC92FE915DE1">
    <w:name w:val="F74121462B6E47C6BDF9CC92FE915DE1"/>
    <w:rsid w:val="00B5029F"/>
  </w:style>
  <w:style w:type="paragraph" w:customStyle="1" w:styleId="1D87006645624814AC465238F5D79EC6">
    <w:name w:val="1D87006645624814AC465238F5D79EC6"/>
    <w:rsid w:val="00B5029F"/>
  </w:style>
  <w:style w:type="paragraph" w:customStyle="1" w:styleId="6549739BBD774F1BB6652D7FAF1B99D0">
    <w:name w:val="6549739BBD774F1BB6652D7FAF1B99D0"/>
    <w:rsid w:val="00B5029F"/>
  </w:style>
  <w:style w:type="paragraph" w:customStyle="1" w:styleId="863A7416170D4E86B2230F85828B4D27">
    <w:name w:val="863A7416170D4E86B2230F85828B4D27"/>
    <w:rsid w:val="00B5029F"/>
  </w:style>
  <w:style w:type="paragraph" w:customStyle="1" w:styleId="B1A65A81A9984EE389C31AE05AA43540">
    <w:name w:val="B1A65A81A9984EE389C31AE05AA43540"/>
    <w:rsid w:val="00B5029F"/>
  </w:style>
  <w:style w:type="paragraph" w:customStyle="1" w:styleId="6FA97D3564104E27BD87532A6D43C29C">
    <w:name w:val="6FA97D3564104E27BD87532A6D43C29C"/>
    <w:rsid w:val="00B5029F"/>
  </w:style>
  <w:style w:type="paragraph" w:customStyle="1" w:styleId="834E2ADDCF07479780CF2F396C8CD0CF">
    <w:name w:val="834E2ADDCF07479780CF2F396C8CD0CF"/>
    <w:rsid w:val="00B5029F"/>
  </w:style>
  <w:style w:type="paragraph" w:customStyle="1" w:styleId="8176FF0952F946EF98766B58BAD884D9">
    <w:name w:val="8176FF0952F946EF98766B58BAD884D9"/>
    <w:rsid w:val="00B5029F"/>
  </w:style>
  <w:style w:type="paragraph" w:customStyle="1" w:styleId="137E3B485C804EC28959B83E9E552AA1">
    <w:name w:val="137E3B485C804EC28959B83E9E552AA1"/>
    <w:rsid w:val="00B5029F"/>
  </w:style>
  <w:style w:type="paragraph" w:customStyle="1" w:styleId="762BBFD424F34E3F9F6479E704714F12">
    <w:name w:val="762BBFD424F34E3F9F6479E704714F12"/>
    <w:rsid w:val="00B5029F"/>
  </w:style>
  <w:style w:type="paragraph" w:customStyle="1" w:styleId="FD90907C2766471BB85F7BB284FCA169">
    <w:name w:val="FD90907C2766471BB85F7BB284FCA169"/>
    <w:rsid w:val="00B5029F"/>
  </w:style>
  <w:style w:type="paragraph" w:customStyle="1" w:styleId="6A75E2F8F55D40589FC516E36B9F680C">
    <w:name w:val="6A75E2F8F55D40589FC516E36B9F680C"/>
    <w:rsid w:val="00B5029F"/>
  </w:style>
  <w:style w:type="paragraph" w:customStyle="1" w:styleId="A3C372CFE444409A8CF3DC1C8A5AF58F">
    <w:name w:val="A3C372CFE444409A8CF3DC1C8A5AF58F"/>
    <w:rsid w:val="00B5029F"/>
  </w:style>
  <w:style w:type="paragraph" w:customStyle="1" w:styleId="3367C59912D24960B15AA034163A25A6">
    <w:name w:val="3367C59912D24960B15AA034163A25A6"/>
    <w:rsid w:val="00B5029F"/>
  </w:style>
  <w:style w:type="paragraph" w:customStyle="1" w:styleId="26728A2E8F10426992E5073685D47428">
    <w:name w:val="26728A2E8F10426992E5073685D47428"/>
    <w:rsid w:val="00B5029F"/>
  </w:style>
  <w:style w:type="paragraph" w:customStyle="1" w:styleId="5EF45F730C084C64822DA5F4F3AE4B3C">
    <w:name w:val="5EF45F730C084C64822DA5F4F3AE4B3C"/>
    <w:rsid w:val="00B5029F"/>
  </w:style>
  <w:style w:type="paragraph" w:customStyle="1" w:styleId="4A0F3252F2AC49D4928F030F8E08C642">
    <w:name w:val="4A0F3252F2AC49D4928F030F8E08C642"/>
    <w:rsid w:val="00B5029F"/>
  </w:style>
  <w:style w:type="paragraph" w:customStyle="1" w:styleId="6F8B4BB87826487DA99C05CC16339DAF">
    <w:name w:val="6F8B4BB87826487DA99C05CC16339DAF"/>
    <w:rsid w:val="00B5029F"/>
  </w:style>
  <w:style w:type="paragraph" w:customStyle="1" w:styleId="69C4870ACF054444ACC82C71BDECE545">
    <w:name w:val="69C4870ACF054444ACC82C71BDECE545"/>
    <w:rsid w:val="00B5029F"/>
  </w:style>
  <w:style w:type="paragraph" w:customStyle="1" w:styleId="D727E4BD3D83459BA102F82FC71C0BBE">
    <w:name w:val="D727E4BD3D83459BA102F82FC71C0BBE"/>
    <w:rsid w:val="00B5029F"/>
  </w:style>
  <w:style w:type="paragraph" w:customStyle="1" w:styleId="FE040CC868294504A0239313D72B667B">
    <w:name w:val="FE040CC868294504A0239313D72B667B"/>
    <w:rsid w:val="00B5029F"/>
  </w:style>
  <w:style w:type="paragraph" w:customStyle="1" w:styleId="BD420DEE74F34E4AB1DAB82F0A39D4EA">
    <w:name w:val="BD420DEE74F34E4AB1DAB82F0A39D4EA"/>
    <w:rsid w:val="00B5029F"/>
  </w:style>
  <w:style w:type="paragraph" w:customStyle="1" w:styleId="04F20F48A1994CC9808C7EE327071DC4">
    <w:name w:val="04F20F48A1994CC9808C7EE327071DC4"/>
    <w:rsid w:val="00B5029F"/>
  </w:style>
  <w:style w:type="paragraph" w:customStyle="1" w:styleId="72938182FED3497692EBDE91EBEDA415">
    <w:name w:val="72938182FED3497692EBDE91EBEDA415"/>
    <w:rsid w:val="00B5029F"/>
  </w:style>
  <w:style w:type="paragraph" w:customStyle="1" w:styleId="99947842D37145D7B7537E1A306E5AA5">
    <w:name w:val="99947842D37145D7B7537E1A306E5AA5"/>
    <w:rsid w:val="00B5029F"/>
  </w:style>
  <w:style w:type="paragraph" w:customStyle="1" w:styleId="5CCEC3BD7C5D4EED8FF8D88CD825F5D4">
    <w:name w:val="5CCEC3BD7C5D4EED8FF8D88CD825F5D4"/>
    <w:rsid w:val="00B5029F"/>
  </w:style>
  <w:style w:type="paragraph" w:customStyle="1" w:styleId="6940DE2255434C42A5E3B7DA535794E5">
    <w:name w:val="6940DE2255434C42A5E3B7DA535794E5"/>
    <w:rsid w:val="00B5029F"/>
  </w:style>
  <w:style w:type="paragraph" w:customStyle="1" w:styleId="24BF10C2D212454A9672BD7F6FE107A1">
    <w:name w:val="24BF10C2D212454A9672BD7F6FE107A1"/>
    <w:rsid w:val="00B5029F"/>
  </w:style>
  <w:style w:type="paragraph" w:customStyle="1" w:styleId="E962DCBB9D174F51A88FA7D280E61F56">
    <w:name w:val="E962DCBB9D174F51A88FA7D280E61F56"/>
    <w:rsid w:val="00B5029F"/>
  </w:style>
  <w:style w:type="paragraph" w:customStyle="1" w:styleId="D3A587EE70AA4797B2703612803B62E0">
    <w:name w:val="D3A587EE70AA4797B2703612803B62E0"/>
    <w:rsid w:val="00B5029F"/>
  </w:style>
  <w:style w:type="paragraph" w:customStyle="1" w:styleId="5CD1C8AF464E4F7FA7F55C9B8E0481F1">
    <w:name w:val="5CD1C8AF464E4F7FA7F55C9B8E0481F1"/>
    <w:rsid w:val="00B5029F"/>
  </w:style>
  <w:style w:type="paragraph" w:customStyle="1" w:styleId="D4C6B211F5894BD9BCFD861AC119DC37">
    <w:name w:val="D4C6B211F5894BD9BCFD861AC119DC37"/>
    <w:rsid w:val="00B5029F"/>
  </w:style>
  <w:style w:type="paragraph" w:customStyle="1" w:styleId="0500951E37EA473B957AE5D972F08D14">
    <w:name w:val="0500951E37EA473B957AE5D972F08D14"/>
    <w:rsid w:val="00B5029F"/>
  </w:style>
  <w:style w:type="paragraph" w:customStyle="1" w:styleId="42186BCC878944658309FAC7BDC7578E">
    <w:name w:val="42186BCC878944658309FAC7BDC7578E"/>
    <w:rsid w:val="00B5029F"/>
  </w:style>
  <w:style w:type="paragraph" w:customStyle="1" w:styleId="99B7A328ED744A368797823C83AB05EB">
    <w:name w:val="99B7A328ED744A368797823C83AB05EB"/>
    <w:rsid w:val="00B5029F"/>
  </w:style>
  <w:style w:type="paragraph" w:customStyle="1" w:styleId="AD65F34C450545789C25A5477CB99718">
    <w:name w:val="AD65F34C450545789C25A5477CB99718"/>
    <w:rsid w:val="00B5029F"/>
  </w:style>
  <w:style w:type="paragraph" w:customStyle="1" w:styleId="24382E0B52E8410EA7D5440F341AF476">
    <w:name w:val="24382E0B52E8410EA7D5440F341AF476"/>
    <w:rsid w:val="00B5029F"/>
  </w:style>
  <w:style w:type="paragraph" w:customStyle="1" w:styleId="73BF10CB07354D28953209B984BBC00D">
    <w:name w:val="73BF10CB07354D28953209B984BBC00D"/>
    <w:rsid w:val="00B5029F"/>
  </w:style>
  <w:style w:type="paragraph" w:customStyle="1" w:styleId="457C6C314C904C62939E1154A484F287">
    <w:name w:val="457C6C314C904C62939E1154A484F287"/>
    <w:rsid w:val="00B5029F"/>
  </w:style>
  <w:style w:type="paragraph" w:customStyle="1" w:styleId="675A47555E0D42C4B66509F3450CFF83">
    <w:name w:val="675A47555E0D42C4B66509F3450CFF83"/>
    <w:rsid w:val="00B5029F"/>
  </w:style>
  <w:style w:type="paragraph" w:customStyle="1" w:styleId="07CD0CB42E094158A69EDB6E4A12AFA7">
    <w:name w:val="07CD0CB42E094158A69EDB6E4A12AFA7"/>
    <w:rsid w:val="00B5029F"/>
  </w:style>
  <w:style w:type="paragraph" w:customStyle="1" w:styleId="2FE87DCC0CAC4DC9A5253572199F5643">
    <w:name w:val="2FE87DCC0CAC4DC9A5253572199F5643"/>
    <w:rsid w:val="00B5029F"/>
  </w:style>
  <w:style w:type="paragraph" w:customStyle="1" w:styleId="6512ED7626CE4A1DAAA75D2E3BA43EEA">
    <w:name w:val="6512ED7626CE4A1DAAA75D2E3BA43EEA"/>
    <w:rsid w:val="00B5029F"/>
  </w:style>
  <w:style w:type="paragraph" w:customStyle="1" w:styleId="E12921F2023C48B9B011A5DFC2333E4B">
    <w:name w:val="E12921F2023C48B9B011A5DFC2333E4B"/>
    <w:rsid w:val="00B5029F"/>
  </w:style>
  <w:style w:type="paragraph" w:customStyle="1" w:styleId="C75C1B89439D44F386AEA1D9B95D05C4">
    <w:name w:val="C75C1B89439D44F386AEA1D9B95D05C4"/>
    <w:rsid w:val="00B5029F"/>
  </w:style>
  <w:style w:type="paragraph" w:customStyle="1" w:styleId="CAAF5E4673264D9D96F2A130F8C53918">
    <w:name w:val="CAAF5E4673264D9D96F2A130F8C53918"/>
    <w:rsid w:val="00266B76"/>
  </w:style>
  <w:style w:type="paragraph" w:customStyle="1" w:styleId="14423FE7A07A4F40BE561F1D0DA928D7">
    <w:name w:val="14423FE7A07A4F40BE561F1D0DA928D7"/>
    <w:rsid w:val="00266B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2024-10-15T04:16:00Z</dcterms:created>
  <dcterms:modified xsi:type="dcterms:W3CDTF">2024-10-15T04:20:00Z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